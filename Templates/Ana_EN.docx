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B1FC" w14:textId="77777777" w:rsidR="00B930D4" w:rsidRDefault="00313703" w:rsidP="00244F8B">
      <w:pPr>
        <w:widowControl w:val="0"/>
        <w:pBdr>
          <w:bottom w:val="single" w:sz="6" w:space="1" w:color="auto"/>
        </w:pBdr>
        <w:tabs>
          <w:tab w:val="right" w:leader="hyphen" w:pos="6840"/>
        </w:tabs>
        <w:ind w:left="-142" w:right="169"/>
        <w:rPr>
          <w:rFonts w:asciiTheme="majorHAnsi" w:hAnsiTheme="majorHAnsi" w:cstheme="majorHAnsi"/>
          <w:sz w:val="18"/>
          <w:szCs w:val="18"/>
          <w:lang w:val="en-GB"/>
        </w:rPr>
      </w:pPr>
      <w:r>
        <w:rPr>
          <w:sz w:val="20"/>
          <w:szCs w:val="20"/>
        </w:rPr>
        <w:tab/>
      </w:r>
      <w:bookmarkStart w:id="0" w:name="_Hlk196228165"/>
      <w:r w:rsidR="00B930D4" w:rsidRPr="00B930D4">
        <w:rPr>
          <w:rFonts w:asciiTheme="majorHAnsi" w:hAnsiTheme="majorHAnsi" w:cstheme="majorHAnsi"/>
          <w:sz w:val="18"/>
          <w:szCs w:val="18"/>
          <w:lang w:val="en-GB"/>
        </w:rPr>
        <w:t>I, the undersigned Sworn Public Translator and Commercial Interpreter, registered under number 153 with the Board of Trade of the State of Rio de Janeiro (JUCERJA), Federative Republic of Brazil, and under tax no. (CPF/MF) 074.159.927-92 with the Ministry of Finance, do hereby certify that a document written in Portuguese has been submitted to me for translation into English, which I undertake in my official capacity, as follows:</w:t>
      </w:r>
    </w:p>
    <w:p w14:paraId="6F9A6F92" w14:textId="77777777" w:rsidR="00B930D4" w:rsidRPr="00B930D4" w:rsidRDefault="00B930D4" w:rsidP="00244F8B">
      <w:pPr>
        <w:widowControl w:val="0"/>
        <w:tabs>
          <w:tab w:val="right" w:leader="hyphen" w:pos="6840"/>
        </w:tabs>
        <w:ind w:left="-142" w:right="169"/>
        <w:rPr>
          <w:rFonts w:asciiTheme="majorHAnsi" w:hAnsiTheme="majorHAnsi" w:cstheme="majorHAnsi"/>
          <w:sz w:val="18"/>
          <w:szCs w:val="18"/>
          <w:lang w:val="en-GB"/>
        </w:rPr>
      </w:pPr>
    </w:p>
    <w:p w14:paraId="72356C7B" w14:textId="03336D24" w:rsidR="00B930D4" w:rsidRPr="00B930D4" w:rsidRDefault="00B930D4" w:rsidP="00244F8B">
      <w:pPr>
        <w:widowControl w:val="0"/>
        <w:tabs>
          <w:tab w:val="right" w:leader="hyphen" w:pos="7371"/>
        </w:tabs>
        <w:spacing w:line="360" w:lineRule="auto"/>
        <w:ind w:left="-142" w:right="169"/>
        <w:rPr>
          <w:rFonts w:asciiTheme="majorHAnsi" w:hAnsiTheme="majorHAnsi" w:cstheme="majorHAnsi"/>
          <w:sz w:val="20"/>
          <w:szCs w:val="20"/>
          <w:lang w:val="en-US"/>
        </w:rPr>
      </w:pPr>
      <w:r w:rsidRPr="00B930D4">
        <w:rPr>
          <w:rFonts w:asciiTheme="majorHAnsi" w:hAnsiTheme="majorHAnsi" w:cstheme="majorHAnsi"/>
          <w:b/>
          <w:sz w:val="20"/>
          <w:szCs w:val="20"/>
          <w:lang w:val="en-US"/>
        </w:rPr>
        <w:t xml:space="preserve">Translation </w:t>
      </w:r>
      <w:r w:rsidR="00887B18" w:rsidRPr="00887B18">
        <w:rPr>
          <w:rFonts w:asciiTheme="majorHAnsi" w:hAnsiTheme="majorHAnsi" w:cstheme="majorHAnsi"/>
          <w:b/>
          <w:sz w:val="20"/>
          <w:szCs w:val="20"/>
          <w:lang w:val="fr-FR"/>
        </w:rPr>
        <w:t>nºXXX</w:t>
      </w:r>
    </w:p>
    <w:bookmarkEnd w:id="0"/>
    <w:p w14:paraId="26A2BF94" w14:textId="4DB2E97C" w:rsidR="00313703" w:rsidRPr="00244F8B" w:rsidRDefault="00313703" w:rsidP="00313703">
      <w:pPr>
        <w:tabs>
          <w:tab w:val="left" w:pos="3840"/>
        </w:tabs>
        <w:rPr>
          <w:sz w:val="20"/>
          <w:szCs w:val="20"/>
          <w:lang w:val="en-US"/>
        </w:rPr>
      </w:pPr>
    </w:p>
    <w:p w14:paraId="07D0BC59" w14:textId="4B055535" w:rsidR="000C64B4" w:rsidRPr="00244F8B" w:rsidRDefault="000C64B4" w:rsidP="00313703">
      <w:pPr>
        <w:tabs>
          <w:tab w:val="left" w:pos="3840"/>
        </w:tabs>
        <w:rPr>
          <w:sz w:val="20"/>
          <w:szCs w:val="20"/>
          <w:lang w:val="en-US"/>
        </w:rPr>
      </w:pPr>
    </w:p>
    <w:p w14:paraId="488FC2DA" w14:textId="77777777" w:rsidR="000C64B4" w:rsidRPr="00244F8B" w:rsidRDefault="000C64B4" w:rsidP="000C64B4">
      <w:pPr>
        <w:rPr>
          <w:sz w:val="20"/>
          <w:szCs w:val="20"/>
          <w:lang w:val="en-US"/>
        </w:rPr>
      </w:pPr>
    </w:p>
    <w:p w14:paraId="14C53593" w14:textId="77777777" w:rsidR="000C64B4" w:rsidRPr="00244F8B" w:rsidRDefault="000C64B4" w:rsidP="000C64B4">
      <w:pPr>
        <w:rPr>
          <w:sz w:val="20"/>
          <w:szCs w:val="20"/>
          <w:lang w:val="en-US"/>
        </w:rPr>
      </w:pPr>
    </w:p>
    <w:p w14:paraId="6C02F2F8" w14:textId="77777777" w:rsidR="00313703" w:rsidRPr="00244F8B" w:rsidRDefault="00313703" w:rsidP="000C64B4">
      <w:pPr>
        <w:rPr>
          <w:sz w:val="20"/>
          <w:szCs w:val="20"/>
          <w:lang w:val="en-US"/>
        </w:rPr>
      </w:pPr>
    </w:p>
    <w:p w14:paraId="77621B1C" w14:textId="77777777" w:rsidR="00313703" w:rsidRPr="00244F8B" w:rsidRDefault="00313703" w:rsidP="000C64B4">
      <w:pPr>
        <w:rPr>
          <w:sz w:val="20"/>
          <w:szCs w:val="20"/>
          <w:lang w:val="en-US"/>
        </w:rPr>
      </w:pPr>
    </w:p>
    <w:p w14:paraId="4B49C261" w14:textId="77777777" w:rsidR="00313703" w:rsidRPr="00244F8B" w:rsidRDefault="00313703" w:rsidP="000C64B4">
      <w:pPr>
        <w:rPr>
          <w:sz w:val="20"/>
          <w:szCs w:val="20"/>
          <w:lang w:val="en-US"/>
        </w:rPr>
      </w:pPr>
    </w:p>
    <w:p w14:paraId="550BAC19" w14:textId="77777777" w:rsidR="00313703" w:rsidRPr="00244F8B" w:rsidRDefault="00313703" w:rsidP="000C64B4">
      <w:pPr>
        <w:rPr>
          <w:sz w:val="20"/>
          <w:szCs w:val="20"/>
          <w:lang w:val="en-US"/>
        </w:rPr>
      </w:pPr>
    </w:p>
    <w:p w14:paraId="21C4B2B0" w14:textId="77777777" w:rsidR="00313703" w:rsidRPr="00244F8B" w:rsidRDefault="00313703" w:rsidP="000C64B4">
      <w:pPr>
        <w:rPr>
          <w:sz w:val="20"/>
          <w:szCs w:val="20"/>
          <w:lang w:val="en-US"/>
        </w:rPr>
      </w:pPr>
    </w:p>
    <w:p w14:paraId="52A34782" w14:textId="77777777" w:rsidR="00313703" w:rsidRPr="00244F8B" w:rsidRDefault="00313703" w:rsidP="000C64B4">
      <w:pPr>
        <w:rPr>
          <w:sz w:val="20"/>
          <w:szCs w:val="20"/>
          <w:lang w:val="en-US"/>
        </w:rPr>
      </w:pPr>
    </w:p>
    <w:p w14:paraId="2B62C2D2" w14:textId="77777777" w:rsidR="00313703" w:rsidRPr="00244F8B" w:rsidRDefault="00313703" w:rsidP="000C64B4">
      <w:pPr>
        <w:rPr>
          <w:sz w:val="20"/>
          <w:szCs w:val="20"/>
          <w:lang w:val="en-US"/>
        </w:rPr>
      </w:pPr>
    </w:p>
    <w:p w14:paraId="43729E4F" w14:textId="77777777" w:rsidR="00313703" w:rsidRPr="00244F8B" w:rsidRDefault="00313703" w:rsidP="000C64B4">
      <w:pPr>
        <w:rPr>
          <w:sz w:val="20"/>
          <w:szCs w:val="20"/>
          <w:lang w:val="en-US"/>
        </w:rPr>
      </w:pPr>
    </w:p>
    <w:p w14:paraId="156FC031" w14:textId="77777777" w:rsidR="00313703" w:rsidRPr="00244F8B" w:rsidRDefault="00313703" w:rsidP="000C64B4">
      <w:pPr>
        <w:rPr>
          <w:sz w:val="20"/>
          <w:szCs w:val="20"/>
          <w:lang w:val="en-US"/>
        </w:rPr>
      </w:pPr>
    </w:p>
    <w:p w14:paraId="02BB3ABC" w14:textId="77777777" w:rsidR="00313703" w:rsidRPr="00244F8B" w:rsidRDefault="00313703" w:rsidP="000C64B4">
      <w:pPr>
        <w:rPr>
          <w:sz w:val="20"/>
          <w:szCs w:val="20"/>
          <w:lang w:val="en-US"/>
        </w:rPr>
      </w:pPr>
    </w:p>
    <w:p w14:paraId="2CB6E436" w14:textId="77777777" w:rsidR="00313703" w:rsidRPr="00244F8B" w:rsidRDefault="00313703" w:rsidP="000C64B4">
      <w:pPr>
        <w:rPr>
          <w:sz w:val="20"/>
          <w:szCs w:val="20"/>
          <w:lang w:val="en-US"/>
        </w:rPr>
      </w:pPr>
    </w:p>
    <w:p w14:paraId="4A9B149E" w14:textId="77777777" w:rsidR="00313703" w:rsidRPr="00244F8B" w:rsidRDefault="00313703" w:rsidP="000C64B4">
      <w:pPr>
        <w:rPr>
          <w:sz w:val="20"/>
          <w:szCs w:val="20"/>
          <w:lang w:val="en-US"/>
        </w:rPr>
      </w:pPr>
    </w:p>
    <w:p w14:paraId="5FF47FF4" w14:textId="77777777" w:rsidR="00313703" w:rsidRPr="00244F8B" w:rsidRDefault="00313703" w:rsidP="000C64B4">
      <w:pPr>
        <w:rPr>
          <w:sz w:val="20"/>
          <w:szCs w:val="20"/>
          <w:lang w:val="en-US"/>
        </w:rPr>
      </w:pPr>
    </w:p>
    <w:p w14:paraId="6CD6EA5A" w14:textId="77777777" w:rsidR="00313703" w:rsidRPr="00244F8B" w:rsidRDefault="00313703" w:rsidP="000C64B4">
      <w:pPr>
        <w:rPr>
          <w:sz w:val="20"/>
          <w:szCs w:val="20"/>
          <w:lang w:val="en-US"/>
        </w:rPr>
      </w:pPr>
    </w:p>
    <w:p w14:paraId="14FE6E9A" w14:textId="77777777" w:rsidR="00313703" w:rsidRPr="00244F8B" w:rsidRDefault="00313703" w:rsidP="000C64B4">
      <w:pPr>
        <w:rPr>
          <w:sz w:val="20"/>
          <w:szCs w:val="20"/>
          <w:lang w:val="en-US"/>
        </w:rPr>
      </w:pPr>
    </w:p>
    <w:p w14:paraId="2C94FEEA" w14:textId="77777777" w:rsidR="00313703" w:rsidRPr="00244F8B" w:rsidRDefault="00313703" w:rsidP="000C64B4">
      <w:pPr>
        <w:rPr>
          <w:sz w:val="20"/>
          <w:szCs w:val="20"/>
          <w:lang w:val="en-US"/>
        </w:rPr>
      </w:pPr>
    </w:p>
    <w:p w14:paraId="1A03CFD1" w14:textId="77777777" w:rsidR="00313703" w:rsidRPr="00244F8B" w:rsidRDefault="00313703" w:rsidP="000C64B4">
      <w:pPr>
        <w:rPr>
          <w:sz w:val="20"/>
          <w:szCs w:val="20"/>
          <w:lang w:val="en-US"/>
        </w:rPr>
      </w:pPr>
    </w:p>
    <w:p w14:paraId="34D5E8FB" w14:textId="77777777" w:rsidR="00313703" w:rsidRPr="00244F8B" w:rsidRDefault="00313703" w:rsidP="000C64B4">
      <w:pPr>
        <w:rPr>
          <w:sz w:val="20"/>
          <w:szCs w:val="20"/>
          <w:lang w:val="en-US"/>
        </w:rPr>
      </w:pPr>
    </w:p>
    <w:p w14:paraId="7A70590A" w14:textId="77777777" w:rsidR="00313703" w:rsidRPr="00244F8B" w:rsidRDefault="00313703" w:rsidP="000C64B4">
      <w:pPr>
        <w:rPr>
          <w:sz w:val="20"/>
          <w:szCs w:val="20"/>
          <w:lang w:val="en-US"/>
        </w:rPr>
      </w:pPr>
    </w:p>
    <w:p w14:paraId="0E3F09A2" w14:textId="77777777" w:rsidR="00313703" w:rsidRPr="00244F8B" w:rsidRDefault="00313703" w:rsidP="000C64B4">
      <w:pPr>
        <w:rPr>
          <w:sz w:val="20"/>
          <w:szCs w:val="20"/>
          <w:lang w:val="en-US"/>
        </w:rPr>
      </w:pPr>
    </w:p>
    <w:p w14:paraId="67D24823" w14:textId="77777777" w:rsidR="00313703" w:rsidRPr="00244F8B" w:rsidRDefault="00313703" w:rsidP="000C64B4">
      <w:pPr>
        <w:rPr>
          <w:sz w:val="20"/>
          <w:szCs w:val="20"/>
          <w:lang w:val="en-US"/>
        </w:rPr>
      </w:pPr>
    </w:p>
    <w:p w14:paraId="2091FF31" w14:textId="77777777" w:rsidR="00313703" w:rsidRPr="00244F8B" w:rsidRDefault="00313703" w:rsidP="000C64B4">
      <w:pPr>
        <w:rPr>
          <w:sz w:val="20"/>
          <w:szCs w:val="20"/>
          <w:lang w:val="en-US"/>
        </w:rPr>
      </w:pPr>
    </w:p>
    <w:p w14:paraId="0C3E196B" w14:textId="77777777" w:rsidR="00313703" w:rsidRPr="00244F8B" w:rsidRDefault="00313703" w:rsidP="000C64B4">
      <w:pPr>
        <w:rPr>
          <w:sz w:val="20"/>
          <w:szCs w:val="20"/>
          <w:lang w:val="en-US"/>
        </w:rPr>
      </w:pPr>
    </w:p>
    <w:p w14:paraId="570D5975" w14:textId="77777777" w:rsidR="00313703" w:rsidRPr="00244F8B" w:rsidRDefault="00313703" w:rsidP="000C64B4">
      <w:pPr>
        <w:rPr>
          <w:sz w:val="20"/>
          <w:szCs w:val="20"/>
          <w:lang w:val="en-US"/>
        </w:rPr>
      </w:pPr>
    </w:p>
    <w:p w14:paraId="137D9588" w14:textId="77777777" w:rsidR="00313703" w:rsidRPr="00244F8B" w:rsidRDefault="00313703" w:rsidP="000C64B4">
      <w:pPr>
        <w:rPr>
          <w:sz w:val="20"/>
          <w:szCs w:val="20"/>
          <w:lang w:val="en-US"/>
        </w:rPr>
      </w:pPr>
    </w:p>
    <w:p w14:paraId="0F3BCB79" w14:textId="77777777" w:rsidR="00313703" w:rsidRPr="00244F8B" w:rsidRDefault="00313703" w:rsidP="000C64B4">
      <w:pPr>
        <w:rPr>
          <w:sz w:val="20"/>
          <w:szCs w:val="20"/>
          <w:lang w:val="en-US"/>
        </w:rPr>
      </w:pPr>
    </w:p>
    <w:p w14:paraId="24BB8A15" w14:textId="77777777" w:rsidR="00313703" w:rsidRPr="00244F8B" w:rsidRDefault="00313703" w:rsidP="000C64B4">
      <w:pPr>
        <w:rPr>
          <w:sz w:val="20"/>
          <w:szCs w:val="20"/>
          <w:lang w:val="en-US"/>
        </w:rPr>
      </w:pPr>
    </w:p>
    <w:p w14:paraId="10C1B797" w14:textId="77777777" w:rsidR="00313703" w:rsidRPr="00244F8B" w:rsidRDefault="00313703" w:rsidP="000C64B4">
      <w:pPr>
        <w:pBdr>
          <w:bottom w:val="single" w:sz="6" w:space="1" w:color="auto"/>
        </w:pBdr>
        <w:rPr>
          <w:sz w:val="20"/>
          <w:szCs w:val="20"/>
          <w:lang w:val="en-US"/>
        </w:rPr>
      </w:pPr>
      <w:bookmarkStart w:id="1" w:name="_Hlk196228233"/>
    </w:p>
    <w:p w14:paraId="1DB6763A" w14:textId="77777777" w:rsidR="00B930D4" w:rsidRPr="00244F8B" w:rsidRDefault="00B930D4" w:rsidP="000C64B4">
      <w:pPr>
        <w:pBdr>
          <w:bottom w:val="single" w:sz="6" w:space="1" w:color="auto"/>
        </w:pBdr>
        <w:rPr>
          <w:sz w:val="20"/>
          <w:szCs w:val="20"/>
          <w:lang w:val="en-US"/>
        </w:rPr>
      </w:pPr>
    </w:p>
    <w:p w14:paraId="2C6C10A3" w14:textId="77777777" w:rsidR="00B930D4" w:rsidRPr="00B930D4" w:rsidRDefault="00B930D4" w:rsidP="00B930D4">
      <w:pPr>
        <w:pStyle w:val="Recuodecorpodetexto"/>
        <w:widowControl w:val="0"/>
        <w:tabs>
          <w:tab w:val="right" w:leader="hyphen" w:pos="7371"/>
        </w:tabs>
        <w:spacing w:line="360" w:lineRule="auto"/>
        <w:ind w:left="0"/>
        <w:rPr>
          <w:rFonts w:asciiTheme="minorHAnsi" w:hAnsiTheme="minorHAnsi" w:cstheme="minorHAnsi"/>
          <w:sz w:val="18"/>
          <w:szCs w:val="18"/>
          <w:lang w:val="en-US"/>
        </w:rPr>
      </w:pPr>
      <w:r w:rsidRPr="00B930D4">
        <w:rPr>
          <w:rFonts w:asciiTheme="minorHAnsi" w:hAnsiTheme="minorHAnsi" w:cstheme="minorHAnsi"/>
          <w:sz w:val="18"/>
          <w:szCs w:val="18"/>
          <w:lang w:val="en-US"/>
        </w:rPr>
        <w:t xml:space="preserve">[Disclaimer: The translator, in providing this certification, gives no warrant as to the authenticity, veracity or content of the source document.] </w:t>
      </w:r>
    </w:p>
    <w:p w14:paraId="48C71AE0" w14:textId="77777777" w:rsidR="00B930D4" w:rsidRPr="00B930D4" w:rsidRDefault="00B930D4" w:rsidP="00B930D4">
      <w:pPr>
        <w:widowControl w:val="0"/>
        <w:spacing w:line="360" w:lineRule="auto"/>
        <w:rPr>
          <w:rFonts w:asciiTheme="minorHAnsi" w:hAnsiTheme="minorHAnsi" w:cstheme="minorHAnsi"/>
          <w:sz w:val="18"/>
          <w:szCs w:val="18"/>
          <w:lang w:val="en-US"/>
        </w:rPr>
      </w:pPr>
      <w:r w:rsidRPr="00B930D4">
        <w:rPr>
          <w:rFonts w:asciiTheme="minorHAnsi" w:hAnsiTheme="minorHAnsi" w:cstheme="minorHAnsi"/>
          <w:sz w:val="18"/>
          <w:szCs w:val="18"/>
          <w:lang w:val="en-US"/>
        </w:rPr>
        <w:t>THERE WAS NOTHING FURTHER ON THE DOCUMENT.I ATTEST.</w:t>
      </w:r>
    </w:p>
    <w:p w14:paraId="195EDF2A" w14:textId="77777777" w:rsidR="00B930D4" w:rsidRPr="00B930D4" w:rsidRDefault="00B930D4" w:rsidP="00B930D4">
      <w:pPr>
        <w:widowControl w:val="0"/>
        <w:spacing w:line="360" w:lineRule="auto"/>
        <w:rPr>
          <w:rFonts w:asciiTheme="minorHAnsi" w:hAnsiTheme="minorHAnsi" w:cstheme="minorHAnsi"/>
          <w:sz w:val="18"/>
          <w:szCs w:val="18"/>
          <w:lang w:val="en-US"/>
        </w:rPr>
      </w:pPr>
      <w:r w:rsidRPr="00B930D4">
        <w:rPr>
          <w:rFonts w:asciiTheme="minorHAnsi" w:hAnsiTheme="minorHAnsi" w:cstheme="minorHAnsi"/>
          <w:sz w:val="18"/>
          <w:szCs w:val="18"/>
          <w:lang w:val="en-US"/>
        </w:rPr>
        <w:t xml:space="preserve">WITNESS MY HAND AND SEAL. </w:t>
      </w:r>
    </w:p>
    <w:p w14:paraId="67A4154A" w14:textId="46D20163" w:rsidR="00B930D4" w:rsidRPr="00B930D4" w:rsidRDefault="00B930D4" w:rsidP="00B930D4">
      <w:pPr>
        <w:pStyle w:val="Corpodetexto3"/>
        <w:widowControl w:val="0"/>
        <w:spacing w:after="0" w:line="360" w:lineRule="auto"/>
        <w:jc w:val="center"/>
        <w:rPr>
          <w:rFonts w:asciiTheme="minorHAnsi" w:hAnsiTheme="minorHAnsi" w:cstheme="minorHAnsi"/>
          <w:sz w:val="18"/>
          <w:szCs w:val="18"/>
          <w:lang w:val="pt-BR"/>
        </w:rPr>
      </w:pPr>
      <w:r w:rsidRPr="00B930D4">
        <w:rPr>
          <w:rFonts w:asciiTheme="minorHAnsi" w:hAnsiTheme="minorHAnsi" w:cstheme="minorHAnsi"/>
          <w:sz w:val="18"/>
          <w:szCs w:val="18"/>
          <w:lang w:val="pt-BR"/>
        </w:rPr>
        <w:t xml:space="preserve">Rio de Janeiro, </w:t>
      </w:r>
      <w:r w:rsidR="00F274BE">
        <w:rPr>
          <w:rFonts w:asciiTheme="minorHAnsi" w:hAnsiTheme="minorHAnsi" w:cstheme="minorHAnsi"/>
          <w:sz w:val="18"/>
          <w:szCs w:val="18"/>
          <w:lang w:val="pt-BR"/>
        </w:rPr>
        <w:t>xxx x, xxxx</w:t>
      </w:r>
      <w:r w:rsidR="00887B18" w:rsidRPr="00887B18">
        <w:rPr>
          <w:rFonts w:asciiTheme="minorHAnsi" w:hAnsiTheme="minorHAnsi" w:cstheme="minorHAnsi"/>
          <w:sz w:val="18"/>
          <w:szCs w:val="18"/>
          <w:lang w:val="pt-BR"/>
        </w:rPr>
        <w:t>.</w:t>
      </w:r>
    </w:p>
    <w:bookmarkEnd w:id="1"/>
    <w:p w14:paraId="4DA605AE" w14:textId="77777777" w:rsidR="00313703" w:rsidRDefault="00313703" w:rsidP="000C64B4">
      <w:pPr>
        <w:rPr>
          <w:sz w:val="20"/>
          <w:szCs w:val="20"/>
        </w:rPr>
      </w:pPr>
    </w:p>
    <w:p w14:paraId="04BEFB23" w14:textId="77777777" w:rsidR="00313703" w:rsidRDefault="00313703" w:rsidP="000C64B4">
      <w:pPr>
        <w:rPr>
          <w:sz w:val="20"/>
          <w:szCs w:val="20"/>
        </w:rPr>
      </w:pPr>
    </w:p>
    <w:p w14:paraId="591D020F" w14:textId="77777777" w:rsidR="00313703" w:rsidRPr="000C64B4" w:rsidRDefault="00313703" w:rsidP="000C64B4">
      <w:pPr>
        <w:rPr>
          <w:sz w:val="20"/>
          <w:szCs w:val="20"/>
        </w:rPr>
      </w:pPr>
    </w:p>
    <w:sectPr w:rsidR="00313703" w:rsidRPr="000C64B4" w:rsidSect="004F4943">
      <w:headerReference w:type="default" r:id="rId7"/>
      <w:footerReference w:type="default" r:id="rId8"/>
      <w:pgSz w:w="11906" w:h="16838"/>
      <w:pgMar w:top="2268" w:right="567" w:bottom="851" w:left="964" w:header="0" w:footer="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6B764" w14:textId="77777777" w:rsidR="00B307BE" w:rsidRDefault="00B307BE" w:rsidP="00DC67E5">
      <w:pPr>
        <w:spacing w:line="240" w:lineRule="auto"/>
      </w:pPr>
      <w:r>
        <w:separator/>
      </w:r>
    </w:p>
  </w:endnote>
  <w:endnote w:type="continuationSeparator" w:id="0">
    <w:p w14:paraId="0E9E67F3" w14:textId="77777777" w:rsidR="00B307BE" w:rsidRDefault="00B307BE" w:rsidP="00DC6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B35B" w14:textId="6FE35F61" w:rsidR="00DB392B" w:rsidRPr="00536C7B" w:rsidRDefault="00DB392B" w:rsidP="00871E6F">
    <w:pPr>
      <w:spacing w:after="200" w:line="259" w:lineRule="auto"/>
      <w:ind w:right="29" w:hanging="567"/>
      <w:contextualSpacing/>
      <w:jc w:val="center"/>
      <w:rPr>
        <w:rFonts w:cs="Arial"/>
        <w:sz w:val="16"/>
        <w:szCs w:val="16"/>
      </w:rPr>
    </w:pPr>
    <w:r w:rsidRPr="00536C7B">
      <w:rPr>
        <w:rFonts w:cs="Arial"/>
        <w:sz w:val="16"/>
        <w:szCs w:val="16"/>
      </w:rPr>
      <w:t>_______________________________________________________________________</w:t>
    </w:r>
  </w:p>
  <w:p w14:paraId="0BDCA57F" w14:textId="77777777" w:rsidR="00313703" w:rsidRDefault="00313703" w:rsidP="00313703">
    <w:pPr>
      <w:tabs>
        <w:tab w:val="left" w:pos="0"/>
        <w:tab w:val="right" w:pos="8647"/>
      </w:tabs>
      <w:ind w:left="567" w:right="851"/>
      <w:jc w:val="center"/>
      <w:rPr>
        <w:sz w:val="16"/>
        <w:szCs w:val="16"/>
      </w:rPr>
    </w:pPr>
    <w:r>
      <w:rPr>
        <w:sz w:val="16"/>
        <w:szCs w:val="16"/>
      </w:rPr>
      <w:t>Address: Rua Bolívar 147/501, Copacabana, CEP 22.061-020, Rio de Janeiro, RJ, Brazil.</w:t>
    </w:r>
  </w:p>
  <w:p w14:paraId="7E2261B1" w14:textId="69EEF4D9" w:rsidR="00313703" w:rsidRDefault="00313703" w:rsidP="00313703">
    <w:pPr>
      <w:tabs>
        <w:tab w:val="left" w:pos="0"/>
        <w:tab w:val="right" w:pos="8647"/>
      </w:tabs>
      <w:ind w:left="567" w:right="851"/>
      <w:jc w:val="center"/>
      <w:rPr>
        <w:sz w:val="16"/>
        <w:szCs w:val="16"/>
      </w:rPr>
    </w:pPr>
    <w:r>
      <w:rPr>
        <w:sz w:val="16"/>
        <w:szCs w:val="16"/>
      </w:rPr>
      <w:t>Phone: 55 21 2549-7748. Cell phone: 55 21 98819-7272.</w:t>
    </w:r>
  </w:p>
  <w:p w14:paraId="080ACB13" w14:textId="77777777" w:rsidR="00313703" w:rsidRDefault="00313703" w:rsidP="00313703">
    <w:pPr>
      <w:tabs>
        <w:tab w:val="left" w:pos="0"/>
        <w:tab w:val="right" w:pos="8647"/>
      </w:tabs>
      <w:ind w:left="567" w:right="851"/>
      <w:jc w:val="center"/>
      <w:rPr>
        <w:rStyle w:val="Nmerodepgina"/>
      </w:rPr>
    </w:pPr>
  </w:p>
  <w:p w14:paraId="73A5D477" w14:textId="77777777" w:rsidR="00313703" w:rsidRPr="00313703" w:rsidRDefault="00313703" w:rsidP="00313703">
    <w:pPr>
      <w:tabs>
        <w:tab w:val="left" w:pos="0"/>
        <w:tab w:val="right" w:pos="8647"/>
      </w:tabs>
      <w:ind w:left="567" w:right="851"/>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9B4B8" w14:textId="77777777" w:rsidR="00B307BE" w:rsidRDefault="00B307BE" w:rsidP="00DC67E5">
      <w:pPr>
        <w:spacing w:line="240" w:lineRule="auto"/>
      </w:pPr>
      <w:r>
        <w:separator/>
      </w:r>
    </w:p>
  </w:footnote>
  <w:footnote w:type="continuationSeparator" w:id="0">
    <w:p w14:paraId="1BE72E64" w14:textId="77777777" w:rsidR="00B307BE" w:rsidRDefault="00B307BE" w:rsidP="00DC67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F325" w14:textId="77777777" w:rsidR="00463AEB" w:rsidRDefault="00463AEB"/>
  <w:tbl>
    <w:tblPr>
      <w:tblW w:w="10348" w:type="dxa"/>
      <w:tblInd w:w="-18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139"/>
      <w:gridCol w:w="2701"/>
      <w:gridCol w:w="4508"/>
    </w:tblGrid>
    <w:tr w:rsidR="00DC67E5" w:rsidRPr="00F274BE" w14:paraId="604D80A7" w14:textId="77777777" w:rsidTr="00313703">
      <w:tc>
        <w:tcPr>
          <w:tcW w:w="10348" w:type="dxa"/>
          <w:gridSpan w:val="3"/>
        </w:tcPr>
        <w:p w14:paraId="1C6F2BE0" w14:textId="4BD49811" w:rsidR="00313703" w:rsidRDefault="00244F8B" w:rsidP="00463AEB">
          <w:pPr>
            <w:pStyle w:val="Ttulo"/>
            <w:ind w:left="-96"/>
            <w:rPr>
              <w:rFonts w:asciiTheme="minorHAnsi" w:hAnsiTheme="minorHAnsi" w:cstheme="minorHAnsi"/>
              <w:spacing w:val="-20"/>
              <w:sz w:val="22"/>
              <w:szCs w:val="22"/>
              <w:lang w:val="pt-BR"/>
            </w:rPr>
          </w:pPr>
          <w:bookmarkStart w:id="2" w:name="_Hlk196228403"/>
          <w:r>
            <w:rPr>
              <w:rFonts w:asciiTheme="minorHAnsi" w:hAnsiTheme="minorHAnsi" w:cstheme="minorHAnsi"/>
              <w:noProof/>
              <w:spacing w:val="-20"/>
              <w:sz w:val="22"/>
              <w:szCs w:val="22"/>
              <w:lang w:val="pt-BR"/>
            </w:rPr>
            <w:drawing>
              <wp:anchor distT="0" distB="0" distL="114300" distR="114300" simplePos="0" relativeHeight="251658240" behindDoc="0" locked="0" layoutInCell="1" allowOverlap="1" wp14:anchorId="74F15DCD" wp14:editId="73769999">
                <wp:simplePos x="0" y="0"/>
                <wp:positionH relativeFrom="column">
                  <wp:posOffset>76200</wp:posOffset>
                </wp:positionH>
                <wp:positionV relativeFrom="paragraph">
                  <wp:posOffset>185420</wp:posOffset>
                </wp:positionV>
                <wp:extent cx="842645" cy="821055"/>
                <wp:effectExtent l="0" t="0" r="0" b="0"/>
                <wp:wrapNone/>
                <wp:docPr id="3120039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2645" cy="821055"/>
                        </a:xfrm>
                        <a:prstGeom prst="rect">
                          <a:avLst/>
                        </a:prstGeom>
                        <a:noFill/>
                      </pic:spPr>
                    </pic:pic>
                  </a:graphicData>
                </a:graphic>
                <wp14:sizeRelH relativeFrom="margin">
                  <wp14:pctWidth>0</wp14:pctWidth>
                </wp14:sizeRelH>
                <wp14:sizeRelV relativeFrom="margin">
                  <wp14:pctHeight>0</wp14:pctHeight>
                </wp14:sizeRelV>
              </wp:anchor>
            </w:drawing>
          </w:r>
        </w:p>
        <w:p w14:paraId="26761521" w14:textId="0DA6A1BB" w:rsidR="00463AEB" w:rsidRPr="00463AEB" w:rsidRDefault="00463AEB" w:rsidP="00244F8B">
          <w:pPr>
            <w:pStyle w:val="Ttulo"/>
            <w:tabs>
              <w:tab w:val="center" w:pos="5018"/>
              <w:tab w:val="left" w:pos="9396"/>
            </w:tabs>
            <w:ind w:left="1635"/>
            <w:jc w:val="left"/>
            <w:rPr>
              <w:rFonts w:asciiTheme="minorHAnsi" w:hAnsiTheme="minorHAnsi" w:cstheme="minorHAnsi"/>
              <w:spacing w:val="-20"/>
              <w:sz w:val="22"/>
              <w:szCs w:val="22"/>
              <w:lang w:val="pt-BR"/>
            </w:rPr>
          </w:pPr>
          <w:r w:rsidRPr="00463AEB">
            <w:rPr>
              <w:rFonts w:asciiTheme="minorHAnsi" w:hAnsiTheme="minorHAnsi" w:cstheme="minorHAnsi"/>
              <w:spacing w:val="-20"/>
              <w:sz w:val="22"/>
              <w:szCs w:val="22"/>
              <w:lang w:val="pt-BR"/>
            </w:rPr>
            <w:t>ANA BEATRIZ CALDEIRA FERREIRA BRAGA DINUCCI</w:t>
          </w:r>
        </w:p>
        <w:p w14:paraId="385024BB" w14:textId="6F693B6E" w:rsidR="00463AEB" w:rsidRDefault="00463AEB" w:rsidP="00244F8B">
          <w:pPr>
            <w:ind w:left="1635"/>
            <w:jc w:val="left"/>
            <w:rPr>
              <w:rFonts w:asciiTheme="minorHAnsi" w:hAnsiTheme="minorHAnsi" w:cstheme="minorHAnsi"/>
              <w:b/>
              <w:smallCaps/>
              <w:lang w:val="en-US"/>
            </w:rPr>
          </w:pPr>
          <w:r w:rsidRPr="00463AEB">
            <w:rPr>
              <w:rFonts w:asciiTheme="minorHAnsi" w:hAnsiTheme="minorHAnsi" w:cstheme="minorHAnsi"/>
              <w:b/>
              <w:smallCaps/>
              <w:lang w:val="en-US"/>
            </w:rPr>
            <w:t>SWORN PUBLIC TRANSLATOR &amp; COMMERCIAL INTERPRETER</w:t>
          </w:r>
        </w:p>
        <w:p w14:paraId="1AC9EE91" w14:textId="6C9E7AFF" w:rsidR="00463AEB" w:rsidRPr="00463AEB" w:rsidRDefault="00463AEB" w:rsidP="00244F8B">
          <w:pPr>
            <w:ind w:left="1635"/>
            <w:jc w:val="left"/>
            <w:rPr>
              <w:rFonts w:asciiTheme="minorHAnsi" w:hAnsiTheme="minorHAnsi" w:cstheme="minorHAnsi"/>
              <w:lang w:val="en-US"/>
            </w:rPr>
          </w:pPr>
          <w:r w:rsidRPr="00463AEB">
            <w:rPr>
              <w:rFonts w:asciiTheme="minorHAnsi" w:hAnsiTheme="minorHAnsi" w:cstheme="minorHAnsi"/>
              <w:b/>
              <w:smallCaps/>
              <w:lang w:val="en-US"/>
            </w:rPr>
            <w:t>english and french languages</w:t>
          </w:r>
        </w:p>
        <w:p w14:paraId="313F3127" w14:textId="76266AA0" w:rsidR="003E259C" w:rsidRPr="00313703" w:rsidRDefault="00463AEB" w:rsidP="00244F8B">
          <w:pPr>
            <w:ind w:left="1635"/>
            <w:jc w:val="left"/>
            <w:rPr>
              <w:rFonts w:asciiTheme="minorHAnsi" w:hAnsiTheme="minorHAnsi" w:cstheme="minorHAnsi"/>
              <w:caps/>
              <w:lang w:val="en-US"/>
            </w:rPr>
          </w:pPr>
          <w:r w:rsidRPr="00463AEB">
            <w:rPr>
              <w:rFonts w:asciiTheme="minorHAnsi" w:hAnsiTheme="minorHAnsi" w:cstheme="minorHAnsi"/>
              <w:lang w:val="en-US"/>
            </w:rPr>
            <w:t>Member of the Professional Association of Sworn Public Translators and Commercial Interpreters of the State of Rio de Janeiro (ATP-RIO)</w:t>
          </w:r>
        </w:p>
      </w:tc>
    </w:tr>
    <w:tr w:rsidR="00585924" w:rsidRPr="004F4943" w14:paraId="10C54F9A" w14:textId="77777777" w:rsidTr="00313703">
      <w:trPr>
        <w:trHeight w:val="68"/>
      </w:trPr>
      <w:tc>
        <w:tcPr>
          <w:tcW w:w="3139" w:type="dxa"/>
        </w:tcPr>
        <w:p w14:paraId="184D7E8E" w14:textId="3A49EEC4" w:rsidR="00585924" w:rsidRPr="00244F8B" w:rsidRDefault="00585924" w:rsidP="007F289D">
          <w:pPr>
            <w:spacing w:line="240" w:lineRule="auto"/>
            <w:jc w:val="center"/>
            <w:rPr>
              <w:b/>
              <w:sz w:val="16"/>
              <w:szCs w:val="16"/>
              <w:lang w:val="en-US"/>
            </w:rPr>
          </w:pPr>
        </w:p>
      </w:tc>
      <w:tc>
        <w:tcPr>
          <w:tcW w:w="2701" w:type="dxa"/>
        </w:tcPr>
        <w:p w14:paraId="6FFCD909" w14:textId="60411ACD" w:rsidR="00585924" w:rsidRPr="00244F8B" w:rsidRDefault="00585924" w:rsidP="00463AEB">
          <w:pPr>
            <w:ind w:left="-95"/>
            <w:jc w:val="center"/>
            <w:rPr>
              <w:rFonts w:asciiTheme="minorHAnsi" w:hAnsiTheme="minorHAnsi" w:cstheme="minorHAnsi"/>
              <w:snapToGrid w:val="0"/>
              <w:lang w:val="en-US"/>
            </w:rPr>
          </w:pPr>
        </w:p>
      </w:tc>
      <w:tc>
        <w:tcPr>
          <w:tcW w:w="4508" w:type="dxa"/>
        </w:tcPr>
        <w:p w14:paraId="45DCB338" w14:textId="77777777" w:rsidR="00585924" w:rsidRDefault="00585924" w:rsidP="00463AEB">
          <w:pPr>
            <w:spacing w:line="240" w:lineRule="auto"/>
            <w:rPr>
              <w:b/>
              <w:sz w:val="16"/>
              <w:szCs w:val="16"/>
              <w:lang w:val="en-US"/>
            </w:rPr>
          </w:pPr>
        </w:p>
        <w:p w14:paraId="521F2B19" w14:textId="2A5E0235" w:rsidR="004F4943" w:rsidRPr="00244F8B" w:rsidRDefault="004F4943" w:rsidP="00463AEB">
          <w:pPr>
            <w:spacing w:line="240" w:lineRule="auto"/>
            <w:rPr>
              <w:b/>
              <w:sz w:val="16"/>
              <w:szCs w:val="16"/>
              <w:lang w:val="en-US"/>
            </w:rPr>
          </w:pPr>
          <w:r>
            <w:rPr>
              <w:b/>
              <w:sz w:val="16"/>
              <w:szCs w:val="16"/>
              <w:lang w:val="en-US"/>
            </w:rPr>
            <w:t xml:space="preserve">                                                                               </w:t>
          </w:r>
          <w:r w:rsidRPr="006C6DDA">
            <w:rPr>
              <w:b/>
              <w:sz w:val="16"/>
              <w:szCs w:val="16"/>
              <w:lang w:val="en-US"/>
            </w:rPr>
            <w:t xml:space="preserve">Page No.  </w:t>
          </w:r>
          <w:r w:rsidRPr="00DB079C">
            <w:rPr>
              <w:b/>
              <w:sz w:val="16"/>
              <w:szCs w:val="16"/>
              <w:lang w:val="en-US"/>
            </w:rPr>
            <w:fldChar w:fldCharType="begin"/>
          </w:r>
          <w:r w:rsidRPr="00DB079C">
            <w:rPr>
              <w:b/>
              <w:sz w:val="16"/>
              <w:szCs w:val="16"/>
              <w:lang w:val="en-US"/>
            </w:rPr>
            <w:instrText xml:space="preserve"> PAGE   \* MERGEFORMAT </w:instrText>
          </w:r>
          <w:r w:rsidRPr="00DB079C">
            <w:rPr>
              <w:b/>
              <w:sz w:val="16"/>
              <w:szCs w:val="16"/>
              <w:lang w:val="en-US"/>
            </w:rPr>
            <w:fldChar w:fldCharType="separate"/>
          </w:r>
          <w:r>
            <w:rPr>
              <w:b/>
              <w:sz w:val="16"/>
              <w:szCs w:val="16"/>
              <w:lang w:val="en-US"/>
            </w:rPr>
            <w:t>2</w:t>
          </w:r>
          <w:r w:rsidRPr="00DB079C">
            <w:rPr>
              <w:b/>
              <w:sz w:val="16"/>
              <w:szCs w:val="16"/>
              <w:lang w:val="en-US"/>
            </w:rPr>
            <w:fldChar w:fldCharType="end"/>
          </w:r>
          <w:r>
            <w:rPr>
              <w:b/>
              <w:sz w:val="16"/>
              <w:szCs w:val="16"/>
              <w:lang w:val="en-US"/>
            </w:rPr>
            <w:t xml:space="preserve"> </w:t>
          </w:r>
        </w:p>
      </w:tc>
    </w:tr>
    <w:bookmarkEnd w:id="2"/>
  </w:tbl>
  <w:p w14:paraId="7C8B8189" w14:textId="77777777" w:rsidR="00DC67E5" w:rsidRPr="00244F8B" w:rsidRDefault="00DC67E5" w:rsidP="00585924">
    <w:pPr>
      <w:pStyle w:val="Cabealho"/>
      <w:jc w:val="center"/>
      <w:rPr>
        <w:b/>
        <w:sz w:val="16"/>
        <w:szCs w:val="16"/>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E4C"/>
    <w:rsid w:val="0000086D"/>
    <w:rsid w:val="00010D08"/>
    <w:rsid w:val="00021D8C"/>
    <w:rsid w:val="000306DF"/>
    <w:rsid w:val="00054BCC"/>
    <w:rsid w:val="00066275"/>
    <w:rsid w:val="00072F17"/>
    <w:rsid w:val="0008419B"/>
    <w:rsid w:val="00085279"/>
    <w:rsid w:val="00085E4C"/>
    <w:rsid w:val="00097EDF"/>
    <w:rsid w:val="000A29ED"/>
    <w:rsid w:val="000A4192"/>
    <w:rsid w:val="000A49F8"/>
    <w:rsid w:val="000B3EB0"/>
    <w:rsid w:val="000B61FC"/>
    <w:rsid w:val="000C64B4"/>
    <w:rsid w:val="0010260B"/>
    <w:rsid w:val="00110D0F"/>
    <w:rsid w:val="00124BB6"/>
    <w:rsid w:val="001276D9"/>
    <w:rsid w:val="00131DA7"/>
    <w:rsid w:val="00161A0E"/>
    <w:rsid w:val="00167496"/>
    <w:rsid w:val="00174DEE"/>
    <w:rsid w:val="00181E50"/>
    <w:rsid w:val="00195131"/>
    <w:rsid w:val="001A2D45"/>
    <w:rsid w:val="001A4CEF"/>
    <w:rsid w:val="001C1ACB"/>
    <w:rsid w:val="001D2436"/>
    <w:rsid w:val="001E6FD5"/>
    <w:rsid w:val="001E73E6"/>
    <w:rsid w:val="001F45DC"/>
    <w:rsid w:val="00201161"/>
    <w:rsid w:val="00203AEB"/>
    <w:rsid w:val="0022591B"/>
    <w:rsid w:val="00225987"/>
    <w:rsid w:val="00226F47"/>
    <w:rsid w:val="0022731D"/>
    <w:rsid w:val="00244F8B"/>
    <w:rsid w:val="00266366"/>
    <w:rsid w:val="00267192"/>
    <w:rsid w:val="00290735"/>
    <w:rsid w:val="00296127"/>
    <w:rsid w:val="002A0B63"/>
    <w:rsid w:val="002A3BBC"/>
    <w:rsid w:val="002A3E9F"/>
    <w:rsid w:val="002C539D"/>
    <w:rsid w:val="002F0158"/>
    <w:rsid w:val="0030151D"/>
    <w:rsid w:val="00304940"/>
    <w:rsid w:val="00313703"/>
    <w:rsid w:val="00314091"/>
    <w:rsid w:val="00340D32"/>
    <w:rsid w:val="00363B49"/>
    <w:rsid w:val="00364147"/>
    <w:rsid w:val="00381769"/>
    <w:rsid w:val="003E259C"/>
    <w:rsid w:val="0040423B"/>
    <w:rsid w:val="004133CA"/>
    <w:rsid w:val="004148BC"/>
    <w:rsid w:val="00415D69"/>
    <w:rsid w:val="00422C7D"/>
    <w:rsid w:val="004410BC"/>
    <w:rsid w:val="00445196"/>
    <w:rsid w:val="00451636"/>
    <w:rsid w:val="00461E18"/>
    <w:rsid w:val="00463AEB"/>
    <w:rsid w:val="004861B3"/>
    <w:rsid w:val="004A2FFC"/>
    <w:rsid w:val="004C60FB"/>
    <w:rsid w:val="004E0AE0"/>
    <w:rsid w:val="004F4943"/>
    <w:rsid w:val="00501012"/>
    <w:rsid w:val="005100F0"/>
    <w:rsid w:val="00513A6D"/>
    <w:rsid w:val="0054331A"/>
    <w:rsid w:val="005526F2"/>
    <w:rsid w:val="00563EC9"/>
    <w:rsid w:val="00563F44"/>
    <w:rsid w:val="00583AE6"/>
    <w:rsid w:val="00583D57"/>
    <w:rsid w:val="00585924"/>
    <w:rsid w:val="00596F71"/>
    <w:rsid w:val="005A7109"/>
    <w:rsid w:val="005B50DC"/>
    <w:rsid w:val="005B5F79"/>
    <w:rsid w:val="005B77A3"/>
    <w:rsid w:val="005D33D3"/>
    <w:rsid w:val="005F2226"/>
    <w:rsid w:val="0063751F"/>
    <w:rsid w:val="006446C8"/>
    <w:rsid w:val="0067773E"/>
    <w:rsid w:val="006863BA"/>
    <w:rsid w:val="006B0D3E"/>
    <w:rsid w:val="006C6F6B"/>
    <w:rsid w:val="006D4D64"/>
    <w:rsid w:val="006D4ED7"/>
    <w:rsid w:val="006E22D4"/>
    <w:rsid w:val="006E7D81"/>
    <w:rsid w:val="006F5081"/>
    <w:rsid w:val="007047A8"/>
    <w:rsid w:val="00715C8F"/>
    <w:rsid w:val="00721058"/>
    <w:rsid w:val="0072426E"/>
    <w:rsid w:val="007301DF"/>
    <w:rsid w:val="00734B80"/>
    <w:rsid w:val="00764896"/>
    <w:rsid w:val="0077439D"/>
    <w:rsid w:val="00776304"/>
    <w:rsid w:val="007905EC"/>
    <w:rsid w:val="00790729"/>
    <w:rsid w:val="00793969"/>
    <w:rsid w:val="007A34CB"/>
    <w:rsid w:val="007B399D"/>
    <w:rsid w:val="007C5DE8"/>
    <w:rsid w:val="007F289D"/>
    <w:rsid w:val="00805073"/>
    <w:rsid w:val="00823F82"/>
    <w:rsid w:val="00845C90"/>
    <w:rsid w:val="00855D66"/>
    <w:rsid w:val="008638BA"/>
    <w:rsid w:val="00871E6F"/>
    <w:rsid w:val="00873C23"/>
    <w:rsid w:val="008801D5"/>
    <w:rsid w:val="00887B18"/>
    <w:rsid w:val="008A0AD4"/>
    <w:rsid w:val="008A475C"/>
    <w:rsid w:val="008B2FE0"/>
    <w:rsid w:val="008C1E8A"/>
    <w:rsid w:val="008C3B03"/>
    <w:rsid w:val="008E04E6"/>
    <w:rsid w:val="008F0EB0"/>
    <w:rsid w:val="009316AF"/>
    <w:rsid w:val="009411C9"/>
    <w:rsid w:val="00956346"/>
    <w:rsid w:val="00962679"/>
    <w:rsid w:val="00963A37"/>
    <w:rsid w:val="00987ABB"/>
    <w:rsid w:val="009A40FB"/>
    <w:rsid w:val="009A6D1D"/>
    <w:rsid w:val="009B25C0"/>
    <w:rsid w:val="009E7061"/>
    <w:rsid w:val="009F6699"/>
    <w:rsid w:val="00A10D13"/>
    <w:rsid w:val="00A211D5"/>
    <w:rsid w:val="00A31444"/>
    <w:rsid w:val="00A32764"/>
    <w:rsid w:val="00A43EE8"/>
    <w:rsid w:val="00A53BFD"/>
    <w:rsid w:val="00A8594D"/>
    <w:rsid w:val="00AA04B8"/>
    <w:rsid w:val="00AA0739"/>
    <w:rsid w:val="00AA115F"/>
    <w:rsid w:val="00AB0890"/>
    <w:rsid w:val="00AD1D08"/>
    <w:rsid w:val="00AD48D5"/>
    <w:rsid w:val="00AF54CE"/>
    <w:rsid w:val="00B055DC"/>
    <w:rsid w:val="00B16F3D"/>
    <w:rsid w:val="00B25864"/>
    <w:rsid w:val="00B307BE"/>
    <w:rsid w:val="00B42825"/>
    <w:rsid w:val="00B43172"/>
    <w:rsid w:val="00B513D7"/>
    <w:rsid w:val="00B52477"/>
    <w:rsid w:val="00B80A2F"/>
    <w:rsid w:val="00B930D4"/>
    <w:rsid w:val="00BC590E"/>
    <w:rsid w:val="00BE2116"/>
    <w:rsid w:val="00BE21E3"/>
    <w:rsid w:val="00BE5E88"/>
    <w:rsid w:val="00C05A2D"/>
    <w:rsid w:val="00C07571"/>
    <w:rsid w:val="00C11E34"/>
    <w:rsid w:val="00C2757C"/>
    <w:rsid w:val="00C73193"/>
    <w:rsid w:val="00C74200"/>
    <w:rsid w:val="00C84548"/>
    <w:rsid w:val="00C93396"/>
    <w:rsid w:val="00CA1511"/>
    <w:rsid w:val="00CA29C3"/>
    <w:rsid w:val="00CA37BA"/>
    <w:rsid w:val="00CA508A"/>
    <w:rsid w:val="00CC07F1"/>
    <w:rsid w:val="00CE00FE"/>
    <w:rsid w:val="00CE6E6E"/>
    <w:rsid w:val="00CF5CA2"/>
    <w:rsid w:val="00D077A7"/>
    <w:rsid w:val="00D119BC"/>
    <w:rsid w:val="00D27773"/>
    <w:rsid w:val="00D27DE4"/>
    <w:rsid w:val="00D3543D"/>
    <w:rsid w:val="00D41E5E"/>
    <w:rsid w:val="00D43ED3"/>
    <w:rsid w:val="00D462A9"/>
    <w:rsid w:val="00D548A1"/>
    <w:rsid w:val="00D71D83"/>
    <w:rsid w:val="00D820D5"/>
    <w:rsid w:val="00D83079"/>
    <w:rsid w:val="00D8506B"/>
    <w:rsid w:val="00D9046B"/>
    <w:rsid w:val="00DB00DB"/>
    <w:rsid w:val="00DB06A9"/>
    <w:rsid w:val="00DB392B"/>
    <w:rsid w:val="00DC67E5"/>
    <w:rsid w:val="00DD751A"/>
    <w:rsid w:val="00E26C3B"/>
    <w:rsid w:val="00E44D2C"/>
    <w:rsid w:val="00E51A98"/>
    <w:rsid w:val="00E7160D"/>
    <w:rsid w:val="00E91C67"/>
    <w:rsid w:val="00EA14C3"/>
    <w:rsid w:val="00EA3E4F"/>
    <w:rsid w:val="00ED034B"/>
    <w:rsid w:val="00F11FF0"/>
    <w:rsid w:val="00F167BA"/>
    <w:rsid w:val="00F17356"/>
    <w:rsid w:val="00F22373"/>
    <w:rsid w:val="00F26CF2"/>
    <w:rsid w:val="00F274BE"/>
    <w:rsid w:val="00F4518C"/>
    <w:rsid w:val="00F7368D"/>
    <w:rsid w:val="00F94EB7"/>
    <w:rsid w:val="00FB4F8E"/>
    <w:rsid w:val="00FE3878"/>
    <w:rsid w:val="00FF0DF4"/>
    <w:rsid w:val="00FF6233"/>
  </w:rsids>
  <m:mathPr>
    <m:mathFont m:val="Cambria Math"/>
    <m:brkBin m:val="before"/>
    <m:brkBinSub m:val="--"/>
    <m:smallFrac m:val="0"/>
    <m:dispDef/>
    <m:lMargin m:val="0"/>
    <m:rMargin m:val="0"/>
    <m:defJc m:val="centerGroup"/>
    <m:wrapIndent m:val="1440"/>
    <m:intLim m:val="subSup"/>
    <m:naryLim m:val="undOvr"/>
  </m:mathPr>
  <w:themeFontLang w:val="pt-BR" w:bidi="mn-Mon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59967"/>
  <w15:chartTrackingRefBased/>
  <w15:docId w15:val="{3E9D81F9-FCA3-411D-A738-7DBA8FC4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pPr>
        <w:spacing w:line="2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7BA"/>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WfPopup">
    <w:name w:val="WfPopup"/>
    <w:link w:val="WfPopupChar"/>
    <w:rsid w:val="00D3543D"/>
    <w:pPr>
      <w:pBdr>
        <w:top w:val="single" w:sz="4" w:space="0" w:color="C0C0C0" w:shadow="1"/>
        <w:left w:val="single" w:sz="4" w:space="0" w:color="C0C0C0" w:shadow="1"/>
        <w:bottom w:val="single" w:sz="4" w:space="0" w:color="C0C0C0" w:shadow="1"/>
        <w:right w:val="single" w:sz="4" w:space="0" w:color="C0C0C0" w:shadow="1"/>
      </w:pBdr>
      <w:shd w:val="clear" w:color="auto" w:fill="FFFFDD"/>
      <w:spacing w:after="20" w:line="180" w:lineRule="exact"/>
    </w:pPr>
    <w:rPr>
      <w:rFonts w:ascii="Lucida Sans Unicode" w:hAnsi="Lucida Sans Unicode" w:cs="Lucida Sans Unicode"/>
      <w:noProof/>
      <w:sz w:val="18"/>
      <w:szCs w:val="22"/>
      <w:lang w:eastAsia="en-US"/>
    </w:rPr>
  </w:style>
  <w:style w:type="character" w:customStyle="1" w:styleId="WfPopupChar">
    <w:name w:val="WfPopup Char"/>
    <w:basedOn w:val="Fontepargpadro"/>
    <w:link w:val="WfPopup"/>
    <w:rsid w:val="00D3543D"/>
    <w:rPr>
      <w:rFonts w:ascii="Lucida Sans Unicode" w:hAnsi="Lucida Sans Unicode" w:cs="Lucida Sans Unicode"/>
      <w:noProof/>
      <w:sz w:val="18"/>
      <w:szCs w:val="22"/>
      <w:shd w:val="clear" w:color="auto" w:fill="FFFFDD"/>
      <w:lang w:val="pt-BR" w:eastAsia="en-US" w:bidi="ar-SA"/>
    </w:rPr>
  </w:style>
  <w:style w:type="paragraph" w:styleId="Cabealho">
    <w:name w:val="header"/>
    <w:basedOn w:val="Normal"/>
    <w:link w:val="CabealhoChar"/>
    <w:uiPriority w:val="99"/>
    <w:unhideWhenUsed/>
    <w:rsid w:val="00DC67E5"/>
    <w:pPr>
      <w:tabs>
        <w:tab w:val="center" w:pos="4252"/>
        <w:tab w:val="right" w:pos="8504"/>
      </w:tabs>
      <w:spacing w:line="240" w:lineRule="auto"/>
    </w:pPr>
  </w:style>
  <w:style w:type="character" w:customStyle="1" w:styleId="CabealhoChar">
    <w:name w:val="Cabeçalho Char"/>
    <w:basedOn w:val="Fontepargpadro"/>
    <w:link w:val="Cabealho"/>
    <w:uiPriority w:val="99"/>
    <w:rsid w:val="00DC67E5"/>
  </w:style>
  <w:style w:type="paragraph" w:styleId="Rodap">
    <w:name w:val="footer"/>
    <w:basedOn w:val="Normal"/>
    <w:link w:val="RodapChar"/>
    <w:uiPriority w:val="99"/>
    <w:unhideWhenUsed/>
    <w:rsid w:val="00DC67E5"/>
    <w:pPr>
      <w:tabs>
        <w:tab w:val="center" w:pos="4252"/>
        <w:tab w:val="right" w:pos="8504"/>
      </w:tabs>
      <w:spacing w:line="240" w:lineRule="auto"/>
    </w:pPr>
  </w:style>
  <w:style w:type="character" w:customStyle="1" w:styleId="RodapChar">
    <w:name w:val="Rodapé Char"/>
    <w:basedOn w:val="Fontepargpadro"/>
    <w:link w:val="Rodap"/>
    <w:uiPriority w:val="99"/>
    <w:rsid w:val="00DC67E5"/>
  </w:style>
  <w:style w:type="table" w:styleId="Tabelacomgrade">
    <w:name w:val="Table Grid"/>
    <w:basedOn w:val="Tabelanormal"/>
    <w:uiPriority w:val="39"/>
    <w:rsid w:val="00DC67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3E259C"/>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E259C"/>
    <w:rPr>
      <w:rFonts w:ascii="Segoe UI" w:hAnsi="Segoe UI" w:cs="Segoe UI"/>
      <w:sz w:val="18"/>
      <w:szCs w:val="18"/>
    </w:rPr>
  </w:style>
  <w:style w:type="paragraph" w:styleId="Recuodecorpodetexto">
    <w:name w:val="Body Text Indent"/>
    <w:basedOn w:val="Normal"/>
    <w:link w:val="RecuodecorpodetextoChar"/>
    <w:rsid w:val="004148BC"/>
    <w:pPr>
      <w:overflowPunct w:val="0"/>
      <w:autoSpaceDE w:val="0"/>
      <w:autoSpaceDN w:val="0"/>
      <w:adjustRightInd w:val="0"/>
      <w:ind w:left="1276"/>
      <w:textAlignment w:val="baseline"/>
    </w:pPr>
    <w:rPr>
      <w:rFonts w:ascii="Arial" w:eastAsia="Times New Roman" w:hAnsi="Arial"/>
      <w:lang w:eastAsia="pt-BR"/>
    </w:rPr>
  </w:style>
  <w:style w:type="character" w:customStyle="1" w:styleId="RecuodecorpodetextoChar">
    <w:name w:val="Recuo de corpo de texto Char"/>
    <w:basedOn w:val="Fontepargpadro"/>
    <w:link w:val="Recuodecorpodetexto"/>
    <w:rsid w:val="004148BC"/>
    <w:rPr>
      <w:rFonts w:ascii="Arial" w:eastAsia="Times New Roman" w:hAnsi="Arial"/>
      <w:sz w:val="22"/>
      <w:szCs w:val="22"/>
    </w:rPr>
  </w:style>
  <w:style w:type="paragraph" w:styleId="Ttulo">
    <w:name w:val="Title"/>
    <w:basedOn w:val="Normal"/>
    <w:link w:val="TtuloChar"/>
    <w:uiPriority w:val="99"/>
    <w:qFormat/>
    <w:rsid w:val="00463AEB"/>
    <w:pPr>
      <w:spacing w:line="240" w:lineRule="auto"/>
      <w:jc w:val="center"/>
    </w:pPr>
    <w:rPr>
      <w:rFonts w:ascii="Times New Roman" w:eastAsia="Times New Roman" w:hAnsi="Times New Roman"/>
      <w:b/>
      <w:bCs/>
      <w:sz w:val="24"/>
      <w:szCs w:val="24"/>
      <w:lang w:val="es-ES" w:eastAsia="es-ES"/>
    </w:rPr>
  </w:style>
  <w:style w:type="character" w:customStyle="1" w:styleId="TtuloChar">
    <w:name w:val="Título Char"/>
    <w:basedOn w:val="Fontepargpadro"/>
    <w:link w:val="Ttulo"/>
    <w:uiPriority w:val="99"/>
    <w:qFormat/>
    <w:rsid w:val="00463AEB"/>
    <w:rPr>
      <w:rFonts w:ascii="Times New Roman" w:eastAsia="Times New Roman" w:hAnsi="Times New Roman"/>
      <w:b/>
      <w:bCs/>
      <w:sz w:val="24"/>
      <w:szCs w:val="24"/>
      <w:lang w:val="es-ES" w:eastAsia="es-ES"/>
    </w:rPr>
  </w:style>
  <w:style w:type="character" w:styleId="Nmerodepgina">
    <w:name w:val="page number"/>
    <w:uiPriority w:val="99"/>
    <w:qFormat/>
    <w:rsid w:val="00463AEB"/>
    <w:rPr>
      <w:rFonts w:cs="Times New Roman"/>
    </w:rPr>
  </w:style>
  <w:style w:type="character" w:customStyle="1" w:styleId="Corpodetexto3Char">
    <w:name w:val="Corpo de texto 3 Char"/>
    <w:link w:val="Corpodetexto3"/>
    <w:uiPriority w:val="99"/>
    <w:locked/>
    <w:rsid w:val="00B930D4"/>
    <w:rPr>
      <w:sz w:val="16"/>
      <w:szCs w:val="16"/>
      <w:lang w:val="es-ES" w:eastAsia="es-ES"/>
    </w:rPr>
  </w:style>
  <w:style w:type="paragraph" w:styleId="Corpodetexto3">
    <w:name w:val="Body Text 3"/>
    <w:basedOn w:val="Normal"/>
    <w:link w:val="Corpodetexto3Char"/>
    <w:uiPriority w:val="99"/>
    <w:rsid w:val="00B930D4"/>
    <w:pPr>
      <w:spacing w:after="120" w:line="240" w:lineRule="auto"/>
      <w:jc w:val="left"/>
    </w:pPr>
    <w:rPr>
      <w:sz w:val="16"/>
      <w:szCs w:val="16"/>
      <w:lang w:val="es-ES" w:eastAsia="es-ES"/>
    </w:rPr>
  </w:style>
  <w:style w:type="character" w:customStyle="1" w:styleId="Corpodetexto3Char1">
    <w:name w:val="Corpo de texto 3 Char1"/>
    <w:basedOn w:val="Fontepargpadro"/>
    <w:uiPriority w:val="99"/>
    <w:semiHidden/>
    <w:rsid w:val="00B930D4"/>
    <w:rPr>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Meu%20Drive\!Meus%20arquivos\Formata&#231;&#227;o\MODELO%20JUR.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20F3D-6744-491B-8E22-95C576986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JUR.dotx</Template>
  <TotalTime>30</TotalTime>
  <Pages>1</Pages>
  <Words>111</Words>
  <Characters>636</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Korn Traduções</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Vitoria Silva</dc:creator>
  <cp:keywords/>
  <cp:lastModifiedBy>Guilherme Fernandes</cp:lastModifiedBy>
  <cp:revision>14</cp:revision>
  <cp:lastPrinted>2019-12-05T20:13:00Z</cp:lastPrinted>
  <dcterms:created xsi:type="dcterms:W3CDTF">2023-07-04T20:28:00Z</dcterms:created>
  <dcterms:modified xsi:type="dcterms:W3CDTF">2025-06-20T14:18:00Z</dcterms:modified>
</cp:coreProperties>
</file>