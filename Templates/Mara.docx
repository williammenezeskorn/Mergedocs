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3CDC5" w14:textId="77777777" w:rsidR="00831D0D" w:rsidRPr="00831D0D" w:rsidRDefault="00831D0D" w:rsidP="00831D0D">
      <w:pPr>
        <w:pBdr>
          <w:bottom w:val="single" w:sz="6" w:space="1" w:color="auto"/>
        </w:pBdr>
        <w:ind w:right="62"/>
        <w:rPr>
          <w:sz w:val="18"/>
          <w:szCs w:val="18"/>
        </w:rPr>
      </w:pPr>
      <w:bookmarkStart w:id="0" w:name="_Hlk118806588"/>
      <w:bookmarkStart w:id="1" w:name="_Hlk142398532"/>
      <w:r w:rsidRPr="00831D0D">
        <w:rPr>
          <w:sz w:val="18"/>
          <w:szCs w:val="18"/>
        </w:rPr>
        <w:t xml:space="preserve">Eu abaixo assinada </w:t>
      </w:r>
      <w:r w:rsidRPr="00831D0D">
        <w:rPr>
          <w:b/>
          <w:sz w:val="18"/>
          <w:szCs w:val="18"/>
        </w:rPr>
        <w:t xml:space="preserve">Mara Cristina </w:t>
      </w:r>
      <w:proofErr w:type="spellStart"/>
      <w:r w:rsidRPr="00831D0D">
        <w:rPr>
          <w:b/>
          <w:sz w:val="18"/>
          <w:szCs w:val="18"/>
        </w:rPr>
        <w:t>Beloni</w:t>
      </w:r>
      <w:proofErr w:type="spellEnd"/>
      <w:r w:rsidRPr="00831D0D">
        <w:rPr>
          <w:sz w:val="18"/>
          <w:szCs w:val="18"/>
        </w:rPr>
        <w:t>, Tradutora Pública e Intérprete Comercial certifico e dou fé para os devidos fins, que a tradução fiel do idioma inglês para o português, de um documento que me foi apresentado é a seguinte:</w:t>
      </w:r>
    </w:p>
    <w:p w14:paraId="54996D03" w14:textId="77777777" w:rsidR="00831D0D" w:rsidRPr="00580E1D" w:rsidRDefault="00831D0D" w:rsidP="00831D0D">
      <w:pPr>
        <w:ind w:right="62"/>
      </w:pPr>
    </w:p>
    <w:p w14:paraId="59360530" w14:textId="77777777" w:rsidR="00875EA8" w:rsidRPr="00282079" w:rsidRDefault="00875EA8" w:rsidP="00875EA8">
      <w:pPr>
        <w:tabs>
          <w:tab w:val="left" w:pos="567"/>
        </w:tabs>
        <w:spacing w:line="220" w:lineRule="exact"/>
        <w:rPr>
          <w:rFonts w:asciiTheme="minorHAnsi" w:hAnsiTheme="minorHAnsi" w:cstheme="minorHAnsi"/>
          <w:sz w:val="20"/>
          <w:szCs w:val="20"/>
        </w:rPr>
      </w:pPr>
    </w:p>
    <w:bookmarkEnd w:id="0"/>
    <w:p w14:paraId="2EF91BED" w14:textId="7E66F3B0" w:rsidR="004D6A17" w:rsidRPr="0071111C" w:rsidRDefault="004D6A17" w:rsidP="004D6A17">
      <w:pPr>
        <w:widowControl w:val="0"/>
        <w:tabs>
          <w:tab w:val="right" w:leader="hyphen" w:pos="6840"/>
        </w:tabs>
        <w:spacing w:line="360" w:lineRule="auto"/>
        <w:ind w:right="71"/>
        <w:rPr>
          <w:rFonts w:asciiTheme="minorHAnsi" w:hAnsiTheme="minorHAnsi" w:cstheme="minorHAnsi"/>
          <w:b/>
          <w:sz w:val="18"/>
          <w:szCs w:val="18"/>
        </w:rPr>
      </w:pPr>
      <w:r w:rsidRPr="0071111C">
        <w:rPr>
          <w:rFonts w:asciiTheme="minorHAnsi" w:hAnsiTheme="minorHAnsi" w:cstheme="minorHAnsi"/>
          <w:b/>
          <w:bCs/>
          <w:sz w:val="18"/>
          <w:szCs w:val="18"/>
        </w:rPr>
        <w:t xml:space="preserve">Tradução </w:t>
      </w:r>
      <w:proofErr w:type="spellStart"/>
      <w:r w:rsidRPr="0071111C">
        <w:rPr>
          <w:rFonts w:asciiTheme="minorHAnsi" w:hAnsiTheme="minorHAnsi" w:cstheme="minorHAnsi"/>
          <w:b/>
          <w:bCs/>
          <w:sz w:val="18"/>
          <w:szCs w:val="18"/>
        </w:rPr>
        <w:t>nºXXX</w:t>
      </w:r>
      <w:proofErr w:type="spellEnd"/>
    </w:p>
    <w:p w14:paraId="1BEAB47F" w14:textId="77777777" w:rsidR="00DA7719" w:rsidRPr="00694CE8" w:rsidRDefault="00DA7719" w:rsidP="00875EA8">
      <w:pPr>
        <w:spacing w:line="220" w:lineRule="exact"/>
        <w:rPr>
          <w:rFonts w:asciiTheme="minorHAnsi" w:hAnsiTheme="minorHAnsi" w:cstheme="minorHAnsi"/>
          <w:sz w:val="20"/>
          <w:szCs w:val="20"/>
        </w:rPr>
      </w:pPr>
    </w:p>
    <w:bookmarkEnd w:id="1"/>
    <w:p w14:paraId="488FC2DA" w14:textId="77777777" w:rsidR="000C64B4" w:rsidRPr="00694CE8" w:rsidRDefault="000C64B4" w:rsidP="00875EA8">
      <w:pPr>
        <w:spacing w:line="220" w:lineRule="exact"/>
        <w:rPr>
          <w:rFonts w:asciiTheme="minorHAnsi" w:hAnsiTheme="minorHAnsi" w:cstheme="minorHAnsi"/>
          <w:sz w:val="20"/>
          <w:szCs w:val="20"/>
        </w:rPr>
      </w:pPr>
    </w:p>
    <w:p w14:paraId="14C53593" w14:textId="77777777" w:rsidR="000C64B4" w:rsidRDefault="000C64B4" w:rsidP="00875EA8">
      <w:pPr>
        <w:spacing w:line="220" w:lineRule="exact"/>
        <w:rPr>
          <w:rFonts w:asciiTheme="minorHAnsi" w:hAnsiTheme="minorHAnsi" w:cstheme="minorHAnsi"/>
          <w:sz w:val="20"/>
          <w:szCs w:val="20"/>
        </w:rPr>
      </w:pPr>
    </w:p>
    <w:p w14:paraId="463B3CD2" w14:textId="77777777" w:rsidR="00831D0D" w:rsidRPr="00831D0D" w:rsidRDefault="00831D0D" w:rsidP="00831D0D">
      <w:pPr>
        <w:rPr>
          <w:rFonts w:asciiTheme="minorHAnsi" w:hAnsiTheme="minorHAnsi" w:cstheme="minorHAnsi"/>
          <w:sz w:val="20"/>
          <w:szCs w:val="20"/>
        </w:rPr>
      </w:pPr>
    </w:p>
    <w:p w14:paraId="0149677A" w14:textId="77777777" w:rsidR="00831D0D" w:rsidRPr="00831D0D" w:rsidRDefault="00831D0D" w:rsidP="00831D0D">
      <w:pPr>
        <w:rPr>
          <w:rFonts w:asciiTheme="minorHAnsi" w:hAnsiTheme="minorHAnsi" w:cstheme="minorHAnsi"/>
          <w:sz w:val="20"/>
          <w:szCs w:val="20"/>
        </w:rPr>
      </w:pPr>
    </w:p>
    <w:p w14:paraId="1C44474F" w14:textId="77777777" w:rsidR="00831D0D" w:rsidRPr="00831D0D" w:rsidRDefault="00831D0D" w:rsidP="00831D0D">
      <w:pPr>
        <w:rPr>
          <w:rFonts w:asciiTheme="minorHAnsi" w:hAnsiTheme="minorHAnsi" w:cstheme="minorHAnsi"/>
          <w:sz w:val="20"/>
          <w:szCs w:val="20"/>
        </w:rPr>
      </w:pPr>
    </w:p>
    <w:p w14:paraId="2DE489F7" w14:textId="77777777" w:rsidR="00831D0D" w:rsidRPr="00831D0D" w:rsidRDefault="00831D0D" w:rsidP="00831D0D">
      <w:pPr>
        <w:rPr>
          <w:rFonts w:asciiTheme="minorHAnsi" w:hAnsiTheme="minorHAnsi" w:cstheme="minorHAnsi"/>
          <w:sz w:val="20"/>
          <w:szCs w:val="20"/>
        </w:rPr>
      </w:pPr>
    </w:p>
    <w:p w14:paraId="5907C1B7" w14:textId="77777777" w:rsidR="00831D0D" w:rsidRPr="00831D0D" w:rsidRDefault="00831D0D" w:rsidP="00831D0D">
      <w:pPr>
        <w:rPr>
          <w:rFonts w:asciiTheme="minorHAnsi" w:hAnsiTheme="minorHAnsi" w:cstheme="minorHAnsi"/>
          <w:sz w:val="20"/>
          <w:szCs w:val="20"/>
        </w:rPr>
      </w:pPr>
    </w:p>
    <w:p w14:paraId="1691C5D9" w14:textId="77777777" w:rsidR="00831D0D" w:rsidRPr="00831D0D" w:rsidRDefault="00831D0D" w:rsidP="00831D0D">
      <w:pPr>
        <w:rPr>
          <w:rFonts w:asciiTheme="minorHAnsi" w:hAnsiTheme="minorHAnsi" w:cstheme="minorHAnsi"/>
          <w:sz w:val="20"/>
          <w:szCs w:val="20"/>
        </w:rPr>
      </w:pPr>
    </w:p>
    <w:p w14:paraId="02505229" w14:textId="77777777" w:rsidR="00831D0D" w:rsidRPr="00831D0D" w:rsidRDefault="00831D0D" w:rsidP="00831D0D">
      <w:pPr>
        <w:rPr>
          <w:rFonts w:asciiTheme="minorHAnsi" w:hAnsiTheme="minorHAnsi" w:cstheme="minorHAnsi"/>
          <w:sz w:val="20"/>
          <w:szCs w:val="20"/>
        </w:rPr>
      </w:pPr>
    </w:p>
    <w:p w14:paraId="086A2A84" w14:textId="77777777" w:rsidR="00831D0D" w:rsidRPr="00831D0D" w:rsidRDefault="00831D0D" w:rsidP="00831D0D">
      <w:pPr>
        <w:rPr>
          <w:rFonts w:asciiTheme="minorHAnsi" w:hAnsiTheme="minorHAnsi" w:cstheme="minorHAnsi"/>
          <w:sz w:val="20"/>
          <w:szCs w:val="20"/>
        </w:rPr>
      </w:pPr>
    </w:p>
    <w:p w14:paraId="1D88741B" w14:textId="77777777" w:rsidR="00831D0D" w:rsidRPr="00831D0D" w:rsidRDefault="00831D0D" w:rsidP="00831D0D">
      <w:pPr>
        <w:rPr>
          <w:rFonts w:asciiTheme="minorHAnsi" w:hAnsiTheme="minorHAnsi" w:cstheme="minorHAnsi"/>
          <w:sz w:val="20"/>
          <w:szCs w:val="20"/>
        </w:rPr>
      </w:pPr>
    </w:p>
    <w:p w14:paraId="681464C1" w14:textId="77777777" w:rsidR="00831D0D" w:rsidRPr="00831D0D" w:rsidRDefault="00831D0D" w:rsidP="00831D0D">
      <w:pPr>
        <w:rPr>
          <w:rFonts w:asciiTheme="minorHAnsi" w:hAnsiTheme="minorHAnsi" w:cstheme="minorHAnsi"/>
          <w:sz w:val="20"/>
          <w:szCs w:val="20"/>
        </w:rPr>
      </w:pPr>
    </w:p>
    <w:p w14:paraId="14493411" w14:textId="77777777" w:rsidR="00831D0D" w:rsidRPr="00831D0D" w:rsidRDefault="00831D0D" w:rsidP="00831D0D">
      <w:pPr>
        <w:rPr>
          <w:rFonts w:asciiTheme="minorHAnsi" w:hAnsiTheme="minorHAnsi" w:cstheme="minorHAnsi"/>
          <w:sz w:val="20"/>
          <w:szCs w:val="20"/>
        </w:rPr>
      </w:pPr>
    </w:p>
    <w:p w14:paraId="78AB068B" w14:textId="77777777" w:rsidR="00831D0D" w:rsidRPr="00831D0D" w:rsidRDefault="00831D0D" w:rsidP="00831D0D">
      <w:pPr>
        <w:rPr>
          <w:rFonts w:asciiTheme="minorHAnsi" w:hAnsiTheme="minorHAnsi" w:cstheme="minorHAnsi"/>
          <w:sz w:val="20"/>
          <w:szCs w:val="20"/>
        </w:rPr>
      </w:pPr>
    </w:p>
    <w:p w14:paraId="75CDB3B9" w14:textId="77777777" w:rsidR="00831D0D" w:rsidRPr="00831D0D" w:rsidRDefault="00831D0D" w:rsidP="00831D0D">
      <w:pPr>
        <w:rPr>
          <w:rFonts w:asciiTheme="minorHAnsi" w:hAnsiTheme="minorHAnsi" w:cstheme="minorHAnsi"/>
          <w:sz w:val="20"/>
          <w:szCs w:val="20"/>
        </w:rPr>
      </w:pPr>
    </w:p>
    <w:p w14:paraId="6A90CA23" w14:textId="77777777" w:rsidR="00831D0D" w:rsidRPr="00831D0D" w:rsidRDefault="00831D0D" w:rsidP="00831D0D">
      <w:pPr>
        <w:rPr>
          <w:rFonts w:asciiTheme="minorHAnsi" w:hAnsiTheme="minorHAnsi" w:cstheme="minorHAnsi"/>
          <w:sz w:val="20"/>
          <w:szCs w:val="20"/>
        </w:rPr>
      </w:pPr>
    </w:p>
    <w:p w14:paraId="6A0C491D" w14:textId="77777777" w:rsidR="00831D0D" w:rsidRPr="00831D0D" w:rsidRDefault="00831D0D" w:rsidP="00831D0D">
      <w:pPr>
        <w:rPr>
          <w:rFonts w:asciiTheme="minorHAnsi" w:hAnsiTheme="minorHAnsi" w:cstheme="minorHAnsi"/>
          <w:sz w:val="20"/>
          <w:szCs w:val="20"/>
        </w:rPr>
      </w:pPr>
    </w:p>
    <w:p w14:paraId="4DEE45E7" w14:textId="77777777" w:rsidR="00831D0D" w:rsidRPr="00831D0D" w:rsidRDefault="00831D0D" w:rsidP="00831D0D">
      <w:pPr>
        <w:rPr>
          <w:rFonts w:asciiTheme="minorHAnsi" w:hAnsiTheme="minorHAnsi" w:cstheme="minorHAnsi"/>
          <w:sz w:val="20"/>
          <w:szCs w:val="20"/>
        </w:rPr>
      </w:pPr>
    </w:p>
    <w:p w14:paraId="1D61B1C5" w14:textId="77777777" w:rsidR="00831D0D" w:rsidRPr="00831D0D" w:rsidRDefault="00831D0D" w:rsidP="00831D0D">
      <w:pPr>
        <w:rPr>
          <w:rFonts w:asciiTheme="minorHAnsi" w:hAnsiTheme="minorHAnsi" w:cstheme="minorHAnsi"/>
          <w:sz w:val="20"/>
          <w:szCs w:val="20"/>
        </w:rPr>
      </w:pPr>
    </w:p>
    <w:p w14:paraId="7EA960C0" w14:textId="77777777" w:rsidR="00831D0D" w:rsidRPr="00831D0D" w:rsidRDefault="00831D0D" w:rsidP="00831D0D">
      <w:pPr>
        <w:rPr>
          <w:rFonts w:asciiTheme="minorHAnsi" w:hAnsiTheme="minorHAnsi" w:cstheme="minorHAnsi"/>
          <w:sz w:val="20"/>
          <w:szCs w:val="20"/>
        </w:rPr>
      </w:pPr>
    </w:p>
    <w:p w14:paraId="4AEE5998" w14:textId="77777777" w:rsidR="00831D0D" w:rsidRPr="00831D0D" w:rsidRDefault="00831D0D" w:rsidP="00831D0D">
      <w:pPr>
        <w:rPr>
          <w:rFonts w:asciiTheme="minorHAnsi" w:hAnsiTheme="minorHAnsi" w:cstheme="minorHAnsi"/>
          <w:sz w:val="20"/>
          <w:szCs w:val="20"/>
        </w:rPr>
      </w:pPr>
    </w:p>
    <w:p w14:paraId="769F7985" w14:textId="77777777" w:rsidR="00831D0D" w:rsidRPr="00831D0D" w:rsidRDefault="00831D0D" w:rsidP="00831D0D">
      <w:pPr>
        <w:rPr>
          <w:rFonts w:asciiTheme="minorHAnsi" w:hAnsiTheme="minorHAnsi" w:cstheme="minorHAnsi"/>
          <w:sz w:val="20"/>
          <w:szCs w:val="20"/>
        </w:rPr>
      </w:pPr>
    </w:p>
    <w:p w14:paraId="003E13C2" w14:textId="77777777" w:rsidR="00831D0D" w:rsidRDefault="00831D0D" w:rsidP="00831D0D">
      <w:pPr>
        <w:rPr>
          <w:rFonts w:asciiTheme="minorHAnsi" w:hAnsiTheme="minorHAnsi" w:cstheme="minorHAnsi"/>
          <w:sz w:val="20"/>
          <w:szCs w:val="20"/>
        </w:rPr>
      </w:pPr>
    </w:p>
    <w:p w14:paraId="266FB2F7" w14:textId="77777777" w:rsidR="00831D0D" w:rsidRDefault="00831D0D" w:rsidP="00831D0D">
      <w:pPr>
        <w:pStyle w:val="Textoembloco"/>
        <w:ind w:left="0" w:right="24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ab/>
      </w:r>
    </w:p>
    <w:p w14:paraId="64941979" w14:textId="77777777" w:rsidR="00831D0D" w:rsidRDefault="00831D0D" w:rsidP="00831D0D">
      <w:pPr>
        <w:pStyle w:val="Textoembloco"/>
        <w:ind w:left="0" w:right="240"/>
        <w:rPr>
          <w:rFonts w:asciiTheme="minorHAnsi" w:hAnsiTheme="minorHAnsi" w:cstheme="minorHAnsi"/>
          <w:sz w:val="20"/>
          <w:szCs w:val="20"/>
        </w:rPr>
      </w:pPr>
    </w:p>
    <w:p w14:paraId="07147523" w14:textId="77777777" w:rsidR="00831D0D" w:rsidRDefault="00831D0D" w:rsidP="00831D0D">
      <w:pPr>
        <w:pStyle w:val="Textoembloco"/>
        <w:ind w:left="0" w:right="240"/>
        <w:rPr>
          <w:rFonts w:asciiTheme="minorHAnsi" w:hAnsiTheme="minorHAnsi" w:cstheme="minorHAnsi"/>
          <w:sz w:val="20"/>
          <w:szCs w:val="20"/>
        </w:rPr>
      </w:pPr>
    </w:p>
    <w:p w14:paraId="0C412FA5" w14:textId="77777777" w:rsidR="00831D0D" w:rsidRDefault="00831D0D" w:rsidP="00831D0D">
      <w:pPr>
        <w:pStyle w:val="Textoembloco"/>
        <w:ind w:left="0" w:right="240"/>
        <w:rPr>
          <w:rFonts w:asciiTheme="minorHAnsi" w:hAnsiTheme="minorHAnsi" w:cstheme="minorHAnsi"/>
          <w:sz w:val="20"/>
          <w:szCs w:val="20"/>
        </w:rPr>
      </w:pPr>
    </w:p>
    <w:p w14:paraId="550F42B1" w14:textId="77777777" w:rsidR="00831D0D" w:rsidRDefault="00831D0D" w:rsidP="00831D0D">
      <w:pPr>
        <w:pStyle w:val="Textoembloco"/>
        <w:ind w:left="0" w:right="240"/>
        <w:rPr>
          <w:rFonts w:asciiTheme="minorHAnsi" w:hAnsiTheme="minorHAnsi" w:cstheme="minorHAnsi"/>
          <w:sz w:val="20"/>
          <w:szCs w:val="20"/>
        </w:rPr>
      </w:pPr>
    </w:p>
    <w:p w14:paraId="19ED98EB" w14:textId="77777777" w:rsidR="00831D0D" w:rsidRDefault="00831D0D" w:rsidP="00831D0D">
      <w:pPr>
        <w:pStyle w:val="Textoembloco"/>
        <w:ind w:left="0" w:right="240"/>
        <w:rPr>
          <w:rFonts w:asciiTheme="minorHAnsi" w:hAnsiTheme="minorHAnsi" w:cstheme="minorHAnsi"/>
          <w:sz w:val="20"/>
          <w:szCs w:val="20"/>
        </w:rPr>
      </w:pPr>
    </w:p>
    <w:p w14:paraId="4779F4F5" w14:textId="303B6B35" w:rsidR="00831D0D" w:rsidRDefault="009C3ECC" w:rsidP="009C3ECC">
      <w:pPr>
        <w:pStyle w:val="Textoembloco"/>
        <w:tabs>
          <w:tab w:val="left" w:pos="3864"/>
        </w:tabs>
        <w:ind w:left="0" w:right="24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ab/>
      </w:r>
    </w:p>
    <w:p w14:paraId="539F19D1" w14:textId="77777777" w:rsidR="00BD1193" w:rsidRDefault="00BD1193" w:rsidP="00831D0D">
      <w:pPr>
        <w:pStyle w:val="Textoembloco"/>
        <w:ind w:left="0" w:right="240"/>
        <w:rPr>
          <w:rFonts w:asciiTheme="minorHAnsi" w:hAnsiTheme="minorHAnsi" w:cstheme="minorHAnsi"/>
          <w:sz w:val="20"/>
          <w:szCs w:val="20"/>
        </w:rPr>
      </w:pPr>
    </w:p>
    <w:p w14:paraId="50FC8293" w14:textId="77777777" w:rsidR="00BD1193" w:rsidRDefault="00BD1193" w:rsidP="00831D0D">
      <w:pPr>
        <w:pStyle w:val="Textoembloco"/>
        <w:ind w:left="0" w:right="240"/>
        <w:rPr>
          <w:rFonts w:asciiTheme="minorHAnsi" w:hAnsiTheme="minorHAnsi" w:cstheme="minorHAnsi"/>
          <w:sz w:val="20"/>
          <w:szCs w:val="20"/>
        </w:rPr>
      </w:pPr>
    </w:p>
    <w:p w14:paraId="2771C805" w14:textId="77777777" w:rsidR="00BD1193" w:rsidRDefault="00BD1193" w:rsidP="00831D0D">
      <w:pPr>
        <w:pStyle w:val="Textoembloco"/>
        <w:ind w:left="0" w:right="240"/>
        <w:rPr>
          <w:rFonts w:asciiTheme="minorHAnsi" w:hAnsiTheme="minorHAnsi" w:cstheme="minorHAnsi"/>
          <w:sz w:val="20"/>
          <w:szCs w:val="20"/>
        </w:rPr>
      </w:pPr>
    </w:p>
    <w:p w14:paraId="0C112D08" w14:textId="77777777" w:rsidR="00831D0D" w:rsidRDefault="00831D0D" w:rsidP="00831D0D">
      <w:pPr>
        <w:pStyle w:val="Textoembloco"/>
        <w:pBdr>
          <w:bottom w:val="single" w:sz="6" w:space="1" w:color="auto"/>
        </w:pBdr>
        <w:ind w:left="0" w:right="240"/>
        <w:rPr>
          <w:rFonts w:asciiTheme="minorHAnsi" w:hAnsiTheme="minorHAnsi" w:cstheme="minorHAnsi"/>
          <w:sz w:val="20"/>
          <w:szCs w:val="20"/>
        </w:rPr>
      </w:pPr>
    </w:p>
    <w:p w14:paraId="26317F1B" w14:textId="7D0932E1" w:rsidR="00831D0D" w:rsidRPr="00831D0D" w:rsidRDefault="00831D0D" w:rsidP="00831D0D">
      <w:pPr>
        <w:pStyle w:val="Textoembloco"/>
        <w:ind w:left="-282" w:right="240" w:hanging="2"/>
        <w:rPr>
          <w:rFonts w:asciiTheme="minorHAnsi" w:hAnsiTheme="minorHAnsi" w:cstheme="minorHAnsi"/>
          <w:sz w:val="20"/>
          <w:szCs w:val="20"/>
          <w:lang w:val="pt-BR"/>
        </w:rPr>
      </w:pPr>
      <w:r>
        <w:rPr>
          <w:rFonts w:asciiTheme="minorHAnsi" w:hAnsiTheme="minorHAnsi" w:cstheme="minorHAnsi"/>
          <w:sz w:val="20"/>
          <w:szCs w:val="20"/>
          <w:lang w:val="pt-BR"/>
        </w:rPr>
        <w:t xml:space="preserve">       </w:t>
      </w:r>
      <w:r w:rsidRPr="00831D0D">
        <w:rPr>
          <w:rFonts w:asciiTheme="minorHAnsi" w:hAnsiTheme="minorHAnsi" w:cstheme="minorHAnsi"/>
          <w:sz w:val="20"/>
          <w:szCs w:val="20"/>
          <w:lang w:val="pt-BR"/>
        </w:rPr>
        <w:t xml:space="preserve">NADA MAIS constava do documento acima que me foi apresentado, o qual devolvo junto com esta tradução, a qual </w:t>
      </w:r>
      <w:r w:rsidR="004D6A17" w:rsidRPr="00831D0D">
        <w:rPr>
          <w:rFonts w:asciiTheme="minorHAnsi" w:hAnsiTheme="minorHAnsi" w:cstheme="minorHAnsi"/>
          <w:sz w:val="20"/>
          <w:szCs w:val="20"/>
          <w:lang w:val="pt-BR"/>
        </w:rPr>
        <w:t>conferi, achei</w:t>
      </w:r>
      <w:r w:rsidRPr="00831D0D">
        <w:rPr>
          <w:rFonts w:asciiTheme="minorHAnsi" w:hAnsiTheme="minorHAnsi" w:cstheme="minorHAnsi"/>
          <w:sz w:val="20"/>
          <w:szCs w:val="20"/>
          <w:lang w:val="pt-BR"/>
        </w:rPr>
        <w:t xml:space="preserve"> conforme e assinei e dou fé.</w:t>
      </w:r>
    </w:p>
    <w:p w14:paraId="53E5EC53" w14:textId="77777777" w:rsidR="00831D0D" w:rsidRPr="00831D0D" w:rsidRDefault="00831D0D" w:rsidP="00831D0D">
      <w:pPr>
        <w:ind w:right="-567"/>
        <w:rPr>
          <w:rFonts w:asciiTheme="minorHAnsi" w:hAnsiTheme="minorHAnsi" w:cstheme="minorHAnsi"/>
          <w:sz w:val="20"/>
          <w:szCs w:val="20"/>
        </w:rPr>
      </w:pPr>
    </w:p>
    <w:p w14:paraId="36A80ADD" w14:textId="77777777" w:rsidR="00831D0D" w:rsidRPr="00831D0D" w:rsidRDefault="00831D0D" w:rsidP="00831D0D">
      <w:pPr>
        <w:ind w:left="-282" w:right="-567"/>
        <w:rPr>
          <w:rFonts w:asciiTheme="minorHAnsi" w:hAnsiTheme="minorHAnsi" w:cstheme="minorHAnsi"/>
          <w:sz w:val="20"/>
          <w:szCs w:val="20"/>
        </w:rPr>
      </w:pPr>
      <w:r w:rsidRPr="00831D0D">
        <w:rPr>
          <w:rFonts w:asciiTheme="minorHAnsi" w:hAnsiTheme="minorHAnsi" w:cstheme="minorHAnsi"/>
          <w:sz w:val="20"/>
          <w:szCs w:val="20"/>
        </w:rPr>
        <w:t xml:space="preserve">Taubaté, x de </w:t>
      </w:r>
      <w:proofErr w:type="spellStart"/>
      <w:r w:rsidRPr="00831D0D">
        <w:rPr>
          <w:rFonts w:asciiTheme="minorHAnsi" w:hAnsiTheme="minorHAnsi" w:cstheme="minorHAnsi"/>
          <w:sz w:val="20"/>
          <w:szCs w:val="20"/>
        </w:rPr>
        <w:t>xxx</w:t>
      </w:r>
      <w:proofErr w:type="spellEnd"/>
      <w:r w:rsidRPr="00831D0D">
        <w:rPr>
          <w:rFonts w:asciiTheme="minorHAnsi" w:hAnsiTheme="minorHAnsi" w:cstheme="minorHAnsi"/>
          <w:sz w:val="20"/>
          <w:szCs w:val="20"/>
        </w:rPr>
        <w:t xml:space="preserve"> de xxxx.</w:t>
      </w:r>
    </w:p>
    <w:p w14:paraId="67B58A89" w14:textId="77777777" w:rsidR="00831D0D" w:rsidRPr="00831D0D" w:rsidRDefault="00831D0D" w:rsidP="00831D0D">
      <w:pPr>
        <w:ind w:right="-567"/>
        <w:rPr>
          <w:rFonts w:asciiTheme="minorHAnsi" w:hAnsiTheme="minorHAnsi" w:cstheme="minorHAnsi"/>
          <w:sz w:val="20"/>
          <w:szCs w:val="20"/>
        </w:rPr>
      </w:pPr>
      <w:r w:rsidRPr="00831D0D">
        <w:rPr>
          <w:rFonts w:asciiTheme="minorHAnsi" w:hAnsiTheme="minorHAnsi" w:cstheme="minorHAnsi"/>
          <w:sz w:val="20"/>
          <w:szCs w:val="20"/>
        </w:rPr>
        <w:t xml:space="preserve">                       </w:t>
      </w:r>
    </w:p>
    <w:p w14:paraId="3A90AA33" w14:textId="77777777" w:rsidR="00831D0D" w:rsidRPr="00831D0D" w:rsidRDefault="00831D0D" w:rsidP="00831D0D">
      <w:pPr>
        <w:ind w:left="-227" w:right="-567"/>
        <w:jc w:val="center"/>
        <w:rPr>
          <w:rFonts w:asciiTheme="minorHAnsi" w:hAnsiTheme="minorHAnsi" w:cstheme="minorHAnsi"/>
          <w:sz w:val="20"/>
          <w:szCs w:val="20"/>
        </w:rPr>
      </w:pPr>
    </w:p>
    <w:p w14:paraId="6518E286" w14:textId="25726B2E" w:rsidR="00831D0D" w:rsidRPr="00831D0D" w:rsidRDefault="00831D0D" w:rsidP="00831D0D">
      <w:pPr>
        <w:ind w:left="-227" w:right="-567"/>
        <w:rPr>
          <w:rFonts w:asciiTheme="minorHAnsi" w:hAnsiTheme="minorHAnsi" w:cstheme="minorHAnsi"/>
          <w:sz w:val="20"/>
          <w:szCs w:val="20"/>
        </w:rPr>
      </w:pPr>
      <w:r>
        <w:t xml:space="preserve">                                                               </w:t>
      </w:r>
      <w:r>
        <w:tab/>
        <w:t xml:space="preserve">            </w:t>
      </w:r>
      <w:r w:rsidRPr="00831D0D">
        <w:rPr>
          <w:rFonts w:asciiTheme="minorHAnsi" w:hAnsiTheme="minorHAnsi" w:cstheme="minorHAnsi"/>
          <w:sz w:val="20"/>
          <w:szCs w:val="20"/>
        </w:rPr>
        <w:t>Mara Cristina Beloni</w:t>
      </w:r>
    </w:p>
    <w:p w14:paraId="06B717E2" w14:textId="1CF109D4" w:rsidR="00831D0D" w:rsidRPr="00831D0D" w:rsidRDefault="00831D0D" w:rsidP="00831D0D">
      <w:pPr>
        <w:ind w:left="-227" w:right="-567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                                                                                            </w:t>
      </w:r>
      <w:r w:rsidRPr="00831D0D">
        <w:rPr>
          <w:rFonts w:asciiTheme="minorHAnsi" w:hAnsiTheme="minorHAnsi" w:cstheme="minorHAnsi"/>
          <w:sz w:val="20"/>
          <w:szCs w:val="20"/>
        </w:rPr>
        <w:t>Tradutora Juramentada</w:t>
      </w:r>
    </w:p>
    <w:p w14:paraId="391BED7A" w14:textId="1D211D5E" w:rsidR="00831D0D" w:rsidRPr="00831D0D" w:rsidRDefault="00831D0D" w:rsidP="00831D0D">
      <w:pPr>
        <w:ind w:left="-227" w:right="-567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                                                                                                     </w:t>
      </w:r>
      <w:r w:rsidRPr="00831D0D">
        <w:rPr>
          <w:rFonts w:asciiTheme="minorHAnsi" w:hAnsiTheme="minorHAnsi" w:cstheme="minorHAnsi"/>
          <w:sz w:val="20"/>
          <w:szCs w:val="20"/>
        </w:rPr>
        <w:t>JUCESP 1221</w:t>
      </w:r>
    </w:p>
    <w:p w14:paraId="4C54C817" w14:textId="7F7239E2" w:rsidR="00831D0D" w:rsidRPr="00297161" w:rsidRDefault="00831D0D" w:rsidP="00831D0D">
      <w:pPr>
        <w:tabs>
          <w:tab w:val="left" w:pos="4248"/>
        </w:tabs>
        <w:ind w:left="1276" w:right="-24"/>
      </w:pPr>
    </w:p>
    <w:p w14:paraId="6B8CF53E" w14:textId="77777777" w:rsidR="00831D0D" w:rsidRPr="00297161" w:rsidRDefault="00831D0D" w:rsidP="00831D0D">
      <w:pPr>
        <w:ind w:left="-282" w:right="-24"/>
      </w:pPr>
    </w:p>
    <w:p w14:paraId="601D6A44" w14:textId="19A93207" w:rsidR="00831D0D" w:rsidRPr="00831D0D" w:rsidRDefault="00831D0D" w:rsidP="00831D0D">
      <w:pPr>
        <w:tabs>
          <w:tab w:val="left" w:pos="972"/>
        </w:tabs>
        <w:rPr>
          <w:rFonts w:asciiTheme="minorHAnsi" w:hAnsiTheme="minorHAnsi" w:cstheme="minorHAnsi"/>
          <w:sz w:val="20"/>
          <w:szCs w:val="20"/>
        </w:rPr>
      </w:pPr>
    </w:p>
    <w:sectPr w:rsidR="00831D0D" w:rsidRPr="00831D0D" w:rsidSect="00BD1193">
      <w:headerReference w:type="default" r:id="rId8"/>
      <w:footerReference w:type="default" r:id="rId9"/>
      <w:pgSz w:w="11906" w:h="16838"/>
      <w:pgMar w:top="2268" w:right="567" w:bottom="851" w:left="964" w:header="340" w:footer="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DEFA" w14:textId="77777777" w:rsidR="00EB2787" w:rsidRDefault="00EB2787" w:rsidP="00DC67E5">
      <w:pPr>
        <w:spacing w:line="240" w:lineRule="auto"/>
      </w:pPr>
      <w:r>
        <w:separator/>
      </w:r>
    </w:p>
  </w:endnote>
  <w:endnote w:type="continuationSeparator" w:id="0">
    <w:p w14:paraId="21CD8727" w14:textId="77777777" w:rsidR="00EB2787" w:rsidRDefault="00EB2787" w:rsidP="00DC67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0B208" w14:textId="77777777" w:rsidR="006E701E" w:rsidRDefault="006E701E" w:rsidP="005E6314">
    <w:pPr>
      <w:spacing w:after="200" w:line="259" w:lineRule="auto"/>
      <w:ind w:right="29" w:hanging="567"/>
      <w:contextualSpacing/>
      <w:jc w:val="center"/>
      <w:rPr>
        <w:rFonts w:cs="Arial"/>
        <w:sz w:val="16"/>
        <w:szCs w:val="16"/>
      </w:rPr>
    </w:pPr>
    <w:bookmarkStart w:id="2" w:name="_Hlk142398499"/>
  </w:p>
  <w:p w14:paraId="4041D821" w14:textId="77777777" w:rsidR="00BD1193" w:rsidRDefault="00BD1193" w:rsidP="00BD1193">
    <w:pPr>
      <w:tabs>
        <w:tab w:val="left" w:pos="0"/>
        <w:tab w:val="right" w:pos="8647"/>
      </w:tabs>
      <w:ind w:left="567" w:right="851"/>
      <w:jc w:val="center"/>
      <w:rPr>
        <w:sz w:val="16"/>
        <w:szCs w:val="16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</w:rPr>
      <w:t>1</w:t>
    </w:r>
    <w:r>
      <w:rPr>
        <w:rStyle w:val="Nmerodepgina"/>
      </w:rPr>
      <w:fldChar w:fldCharType="end"/>
    </w:r>
  </w:p>
  <w:bookmarkEnd w:id="2"/>
  <w:p w14:paraId="5E98B79D" w14:textId="77777777" w:rsidR="00BD1193" w:rsidRDefault="00BD1193" w:rsidP="00BD1193">
    <w:pPr>
      <w:spacing w:after="200" w:line="259" w:lineRule="auto"/>
      <w:ind w:right="29"/>
      <w:contextualSpacing/>
      <w:rPr>
        <w:rFonts w:asciiTheme="minorHAnsi" w:hAnsiTheme="minorHAnsi" w:cstheme="minorHAnsi"/>
        <w:sz w:val="16"/>
        <w:szCs w:val="16"/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5FB81" w14:textId="77777777" w:rsidR="00EB2787" w:rsidRDefault="00EB2787" w:rsidP="00DC67E5">
      <w:pPr>
        <w:spacing w:line="240" w:lineRule="auto"/>
      </w:pPr>
      <w:r>
        <w:separator/>
      </w:r>
    </w:p>
  </w:footnote>
  <w:footnote w:type="continuationSeparator" w:id="0">
    <w:p w14:paraId="02599C3B" w14:textId="77777777" w:rsidR="00EB2787" w:rsidRDefault="00EB2787" w:rsidP="00DC67E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AD39D" w14:textId="77777777" w:rsidR="00831D0D" w:rsidRDefault="00831D0D"/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139"/>
      <w:gridCol w:w="2701"/>
      <w:gridCol w:w="4508"/>
    </w:tblGrid>
    <w:tr w:rsidR="00DC67E5" w:rsidRPr="00694CE8" w14:paraId="604D80A7" w14:textId="77777777" w:rsidTr="00391A05">
      <w:trPr>
        <w:trHeight w:val="624"/>
      </w:trPr>
      <w:tc>
        <w:tcPr>
          <w:tcW w:w="10348" w:type="dxa"/>
          <w:gridSpan w:val="3"/>
        </w:tcPr>
        <w:p w14:paraId="32C140A8" w14:textId="2CFEB330" w:rsidR="00831D0D" w:rsidRDefault="00831D0D" w:rsidP="00831D0D">
          <w:pPr>
            <w:pStyle w:val="Cabealho"/>
            <w:ind w:left="1877"/>
            <w:jc w:val="left"/>
            <w:rPr>
              <w:rFonts w:ascii="Bookman Old Style" w:hAnsi="Bookman Old Style"/>
              <w:b/>
            </w:rPr>
          </w:pPr>
          <w:r>
            <w:rPr>
              <w:rFonts w:ascii="Bookman Old Style" w:hAnsi="Bookman Old Style"/>
              <w:b/>
              <w:noProof/>
            </w:rPr>
            <w:drawing>
              <wp:anchor distT="0" distB="0" distL="114300" distR="114300" simplePos="0" relativeHeight="251658240" behindDoc="0" locked="0" layoutInCell="1" allowOverlap="1" wp14:anchorId="5EC19A04" wp14:editId="34AB166B">
                <wp:simplePos x="0" y="0"/>
                <wp:positionH relativeFrom="column">
                  <wp:posOffset>104141</wp:posOffset>
                </wp:positionH>
                <wp:positionV relativeFrom="paragraph">
                  <wp:posOffset>82551</wp:posOffset>
                </wp:positionV>
                <wp:extent cx="762000" cy="817418"/>
                <wp:effectExtent l="0" t="0" r="0" b="1905"/>
                <wp:wrapNone/>
                <wp:docPr id="127737573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6496" cy="82224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Bookman Old Style" w:hAnsi="Bookman Old Style"/>
              <w:b/>
            </w:rPr>
            <w:t xml:space="preserve">Mara Cristina </w:t>
          </w:r>
          <w:proofErr w:type="spellStart"/>
          <w:r>
            <w:rPr>
              <w:rFonts w:ascii="Bookman Old Style" w:hAnsi="Bookman Old Style"/>
              <w:b/>
            </w:rPr>
            <w:t>Beloni</w:t>
          </w:r>
          <w:proofErr w:type="spellEnd"/>
        </w:p>
        <w:p w14:paraId="1AA753BE" w14:textId="3FFEF31C" w:rsidR="00831D0D" w:rsidRPr="00831D0D" w:rsidRDefault="00831D0D" w:rsidP="00831D0D">
          <w:pPr>
            <w:pStyle w:val="Cabealho"/>
            <w:ind w:left="1877"/>
            <w:jc w:val="left"/>
            <w:rPr>
              <w:sz w:val="16"/>
              <w:szCs w:val="16"/>
            </w:rPr>
          </w:pPr>
          <w:r>
            <w:rPr>
              <w:sz w:val="18"/>
            </w:rPr>
            <w:t>Tradutora Pública e Intérprete Comercial</w:t>
          </w:r>
        </w:p>
        <w:p w14:paraId="204460EA" w14:textId="77777777" w:rsidR="00831D0D" w:rsidRDefault="00831D0D" w:rsidP="00831D0D">
          <w:pPr>
            <w:ind w:left="1877"/>
            <w:jc w:val="left"/>
            <w:rPr>
              <w:sz w:val="18"/>
            </w:rPr>
          </w:pPr>
          <w:r>
            <w:rPr>
              <w:sz w:val="18"/>
            </w:rPr>
            <w:t>RG-18.727.971 CPF-088892178-04 CCM-40.534/00 INSS-11463932531</w:t>
          </w:r>
        </w:p>
        <w:p w14:paraId="7A46B005" w14:textId="77777777" w:rsidR="00831D0D" w:rsidRDefault="00831D0D" w:rsidP="00831D0D">
          <w:pPr>
            <w:ind w:left="1877"/>
            <w:jc w:val="left"/>
            <w:rPr>
              <w:sz w:val="18"/>
            </w:rPr>
          </w:pPr>
          <w:r>
            <w:rPr>
              <w:sz w:val="18"/>
            </w:rPr>
            <w:t>Rua Olavo Bilac, 86 – Centro – Taubaté – São Paulo</w:t>
          </w:r>
        </w:p>
        <w:p w14:paraId="04DBA6CE" w14:textId="77777777" w:rsidR="00831D0D" w:rsidRDefault="00831D0D" w:rsidP="00831D0D">
          <w:pPr>
            <w:ind w:left="1877"/>
            <w:jc w:val="left"/>
            <w:rPr>
              <w:sz w:val="18"/>
            </w:rPr>
          </w:pPr>
          <w:r>
            <w:rPr>
              <w:sz w:val="18"/>
            </w:rPr>
            <w:t>Cep - 12020-310 F: (012) 3621-9087 / (012) 99773-7453</w:t>
          </w:r>
        </w:p>
        <w:p w14:paraId="799AF164" w14:textId="77777777" w:rsidR="00831D0D" w:rsidRDefault="00831D0D" w:rsidP="00831D0D">
          <w:pPr>
            <w:ind w:left="1877"/>
            <w:jc w:val="left"/>
            <w:rPr>
              <w:color w:val="000000"/>
              <w:sz w:val="18"/>
            </w:rPr>
          </w:pPr>
          <w:r>
            <w:rPr>
              <w:sz w:val="18"/>
            </w:rPr>
            <w:t>e-mail</w:t>
          </w:r>
          <w:r>
            <w:rPr>
              <w:color w:val="0000FF"/>
              <w:sz w:val="18"/>
            </w:rPr>
            <w:t xml:space="preserve">: </w:t>
          </w:r>
          <w:hyperlink r:id="rId2" w:history="1">
            <w:r>
              <w:rPr>
                <w:rStyle w:val="Hyperlink"/>
                <w:sz w:val="18"/>
              </w:rPr>
              <w:t>mbeloni@hotmail.com</w:t>
            </w:r>
          </w:hyperlink>
        </w:p>
        <w:p w14:paraId="482B913F" w14:textId="77777777" w:rsidR="00831D0D" w:rsidRDefault="00831D0D" w:rsidP="00831D0D">
          <w:pPr>
            <w:ind w:left="1877"/>
            <w:jc w:val="left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Matrícula na JUCESP – 1221</w:t>
          </w:r>
        </w:p>
        <w:p w14:paraId="313F3127" w14:textId="1CFA01E1" w:rsidR="00831D0D" w:rsidRPr="00831D0D" w:rsidRDefault="00831D0D" w:rsidP="00831D0D">
          <w:pPr>
            <w:pStyle w:val="Ttulo2"/>
            <w:ind w:left="1877"/>
            <w:jc w:val="left"/>
            <w:rPr>
              <w:sz w:val="18"/>
            </w:rPr>
          </w:pPr>
          <w:r>
            <w:rPr>
              <w:sz w:val="18"/>
            </w:rPr>
            <w:t>Idioma – Inglês</w:t>
          </w:r>
        </w:p>
      </w:tc>
    </w:tr>
    <w:tr w:rsidR="00B95040" w:rsidRPr="00694CE8" w14:paraId="10C54F9A" w14:textId="77777777" w:rsidTr="00391A05">
      <w:trPr>
        <w:trHeight w:val="113"/>
      </w:trPr>
      <w:tc>
        <w:tcPr>
          <w:tcW w:w="3139" w:type="dxa"/>
        </w:tcPr>
        <w:p w14:paraId="184D7E8E" w14:textId="67BCC8E7" w:rsidR="00B95040" w:rsidRPr="00694CE8" w:rsidRDefault="00B95040" w:rsidP="00B95040">
          <w:pPr>
            <w:spacing w:line="240" w:lineRule="auto"/>
            <w:jc w:val="center"/>
            <w:rPr>
              <w:b/>
              <w:sz w:val="16"/>
              <w:szCs w:val="16"/>
            </w:rPr>
          </w:pPr>
        </w:p>
      </w:tc>
      <w:tc>
        <w:tcPr>
          <w:tcW w:w="2701" w:type="dxa"/>
        </w:tcPr>
        <w:p w14:paraId="6FFCD909" w14:textId="6413D41A" w:rsidR="00B95040" w:rsidRPr="00694CE8" w:rsidRDefault="00B95040" w:rsidP="00B95040">
          <w:pPr>
            <w:spacing w:line="240" w:lineRule="auto"/>
            <w:jc w:val="center"/>
            <w:rPr>
              <w:b/>
              <w:sz w:val="16"/>
              <w:szCs w:val="16"/>
            </w:rPr>
          </w:pPr>
        </w:p>
      </w:tc>
      <w:tc>
        <w:tcPr>
          <w:tcW w:w="4508" w:type="dxa"/>
        </w:tcPr>
        <w:p w14:paraId="521F2B19" w14:textId="5DC184E3" w:rsidR="00B95040" w:rsidRPr="00694CE8" w:rsidRDefault="00B95040" w:rsidP="00B95040">
          <w:pPr>
            <w:spacing w:line="240" w:lineRule="auto"/>
            <w:jc w:val="center"/>
            <w:rPr>
              <w:b/>
              <w:sz w:val="16"/>
              <w:szCs w:val="16"/>
            </w:rPr>
          </w:pPr>
        </w:p>
      </w:tc>
    </w:tr>
  </w:tbl>
  <w:p w14:paraId="7C8B8189" w14:textId="77777777" w:rsidR="00DC67E5" w:rsidRPr="00585924" w:rsidRDefault="00DC67E5" w:rsidP="00585924">
    <w:pPr>
      <w:pStyle w:val="Cabealho"/>
      <w:jc w:val="center"/>
      <w:rPr>
        <w:b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462AA4"/>
    <w:multiLevelType w:val="hybridMultilevel"/>
    <w:tmpl w:val="FB28DDCC"/>
    <w:lvl w:ilvl="0" w:tplc="F202CC5A">
      <w:start w:val="1"/>
      <w:numFmt w:val="decimal"/>
      <w:lvlText w:val="%1."/>
      <w:lvlJc w:val="left"/>
      <w:pPr>
        <w:ind w:left="720" w:hanging="360"/>
      </w:pPr>
    </w:lvl>
    <w:lvl w:ilvl="1" w:tplc="1F2C3276" w:tentative="1">
      <w:start w:val="1"/>
      <w:numFmt w:val="lowerLetter"/>
      <w:lvlText w:val="%2."/>
      <w:lvlJc w:val="left"/>
      <w:pPr>
        <w:ind w:left="1440" w:hanging="360"/>
      </w:pPr>
    </w:lvl>
    <w:lvl w:ilvl="2" w:tplc="27B0F904" w:tentative="1">
      <w:start w:val="1"/>
      <w:numFmt w:val="lowerRoman"/>
      <w:lvlText w:val="%3."/>
      <w:lvlJc w:val="right"/>
      <w:pPr>
        <w:ind w:left="2160" w:hanging="180"/>
      </w:pPr>
    </w:lvl>
    <w:lvl w:ilvl="3" w:tplc="BBCC07AE" w:tentative="1">
      <w:start w:val="1"/>
      <w:numFmt w:val="decimal"/>
      <w:lvlText w:val="%4."/>
      <w:lvlJc w:val="left"/>
      <w:pPr>
        <w:ind w:left="2880" w:hanging="360"/>
      </w:pPr>
    </w:lvl>
    <w:lvl w:ilvl="4" w:tplc="1C264D10" w:tentative="1">
      <w:start w:val="1"/>
      <w:numFmt w:val="lowerLetter"/>
      <w:lvlText w:val="%5."/>
      <w:lvlJc w:val="left"/>
      <w:pPr>
        <w:ind w:left="3600" w:hanging="360"/>
      </w:pPr>
    </w:lvl>
    <w:lvl w:ilvl="5" w:tplc="DBE2E710" w:tentative="1">
      <w:start w:val="1"/>
      <w:numFmt w:val="lowerRoman"/>
      <w:lvlText w:val="%6."/>
      <w:lvlJc w:val="right"/>
      <w:pPr>
        <w:ind w:left="4320" w:hanging="180"/>
      </w:pPr>
    </w:lvl>
    <w:lvl w:ilvl="6" w:tplc="D5268AB6" w:tentative="1">
      <w:start w:val="1"/>
      <w:numFmt w:val="decimal"/>
      <w:lvlText w:val="%7."/>
      <w:lvlJc w:val="left"/>
      <w:pPr>
        <w:ind w:left="5040" w:hanging="360"/>
      </w:pPr>
    </w:lvl>
    <w:lvl w:ilvl="7" w:tplc="127EE9E0" w:tentative="1">
      <w:start w:val="1"/>
      <w:numFmt w:val="lowerLetter"/>
      <w:lvlText w:val="%8."/>
      <w:lvlJc w:val="left"/>
      <w:pPr>
        <w:ind w:left="5760" w:hanging="360"/>
      </w:pPr>
    </w:lvl>
    <w:lvl w:ilvl="8" w:tplc="E98091F6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0566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E4C"/>
    <w:rsid w:val="0000086D"/>
    <w:rsid w:val="0000797A"/>
    <w:rsid w:val="00010D08"/>
    <w:rsid w:val="00011CEF"/>
    <w:rsid w:val="00021D8C"/>
    <w:rsid w:val="000306DF"/>
    <w:rsid w:val="00054BCC"/>
    <w:rsid w:val="00066275"/>
    <w:rsid w:val="0008419B"/>
    <w:rsid w:val="00085279"/>
    <w:rsid w:val="00085E4C"/>
    <w:rsid w:val="00097EDF"/>
    <w:rsid w:val="000A4192"/>
    <w:rsid w:val="000A49F8"/>
    <w:rsid w:val="000B3EB0"/>
    <w:rsid w:val="000B61FC"/>
    <w:rsid w:val="000C64B4"/>
    <w:rsid w:val="0010260B"/>
    <w:rsid w:val="00107622"/>
    <w:rsid w:val="00110D0F"/>
    <w:rsid w:val="001220B2"/>
    <w:rsid w:val="00124BB6"/>
    <w:rsid w:val="001276D9"/>
    <w:rsid w:val="00131DA7"/>
    <w:rsid w:val="00134A1A"/>
    <w:rsid w:val="00161A0E"/>
    <w:rsid w:val="00167496"/>
    <w:rsid w:val="00174DEE"/>
    <w:rsid w:val="00181E50"/>
    <w:rsid w:val="00195131"/>
    <w:rsid w:val="001A2A24"/>
    <w:rsid w:val="001A2D45"/>
    <w:rsid w:val="001A4CEF"/>
    <w:rsid w:val="001A5B1C"/>
    <w:rsid w:val="001C1ACB"/>
    <w:rsid w:val="001D2436"/>
    <w:rsid w:val="001E6FD5"/>
    <w:rsid w:val="001E73E6"/>
    <w:rsid w:val="001F45DC"/>
    <w:rsid w:val="00201161"/>
    <w:rsid w:val="0022591B"/>
    <w:rsid w:val="00225987"/>
    <w:rsid w:val="0022731D"/>
    <w:rsid w:val="00267192"/>
    <w:rsid w:val="00290735"/>
    <w:rsid w:val="00296127"/>
    <w:rsid w:val="002A0B63"/>
    <w:rsid w:val="002A3BBC"/>
    <w:rsid w:val="002A3E9F"/>
    <w:rsid w:val="002F0158"/>
    <w:rsid w:val="0030151D"/>
    <w:rsid w:val="00314091"/>
    <w:rsid w:val="00321AC0"/>
    <w:rsid w:val="00340D32"/>
    <w:rsid w:val="00363B49"/>
    <w:rsid w:val="00364147"/>
    <w:rsid w:val="003760F5"/>
    <w:rsid w:val="00381769"/>
    <w:rsid w:val="00391A05"/>
    <w:rsid w:val="003E259C"/>
    <w:rsid w:val="003F13E3"/>
    <w:rsid w:val="0040423B"/>
    <w:rsid w:val="00405D8E"/>
    <w:rsid w:val="004133CA"/>
    <w:rsid w:val="004148BC"/>
    <w:rsid w:val="00415D69"/>
    <w:rsid w:val="00422C7D"/>
    <w:rsid w:val="004410BC"/>
    <w:rsid w:val="00445196"/>
    <w:rsid w:val="00451636"/>
    <w:rsid w:val="00461E18"/>
    <w:rsid w:val="004861B3"/>
    <w:rsid w:val="004A2FFC"/>
    <w:rsid w:val="004C60FB"/>
    <w:rsid w:val="004D6A17"/>
    <w:rsid w:val="004E0AE0"/>
    <w:rsid w:val="00501012"/>
    <w:rsid w:val="005100F0"/>
    <w:rsid w:val="00513A6D"/>
    <w:rsid w:val="0054331A"/>
    <w:rsid w:val="005526F2"/>
    <w:rsid w:val="00563EC9"/>
    <w:rsid w:val="00563F44"/>
    <w:rsid w:val="00583D57"/>
    <w:rsid w:val="00585924"/>
    <w:rsid w:val="00596F71"/>
    <w:rsid w:val="005A7109"/>
    <w:rsid w:val="005B50DC"/>
    <w:rsid w:val="005B5F79"/>
    <w:rsid w:val="005B77A3"/>
    <w:rsid w:val="005D33D3"/>
    <w:rsid w:val="005E6314"/>
    <w:rsid w:val="005F2226"/>
    <w:rsid w:val="006009B5"/>
    <w:rsid w:val="0063751F"/>
    <w:rsid w:val="006446C8"/>
    <w:rsid w:val="0066586F"/>
    <w:rsid w:val="0067773E"/>
    <w:rsid w:val="006862E2"/>
    <w:rsid w:val="00694CE8"/>
    <w:rsid w:val="006B0D3E"/>
    <w:rsid w:val="006D4ED7"/>
    <w:rsid w:val="006E22D4"/>
    <w:rsid w:val="006E701E"/>
    <w:rsid w:val="006E7D81"/>
    <w:rsid w:val="007047A8"/>
    <w:rsid w:val="00715C8F"/>
    <w:rsid w:val="0072426E"/>
    <w:rsid w:val="007301DF"/>
    <w:rsid w:val="00734B80"/>
    <w:rsid w:val="007404F3"/>
    <w:rsid w:val="00764896"/>
    <w:rsid w:val="00776304"/>
    <w:rsid w:val="007905EC"/>
    <w:rsid w:val="00790729"/>
    <w:rsid w:val="00793969"/>
    <w:rsid w:val="007A34CB"/>
    <w:rsid w:val="007B399D"/>
    <w:rsid w:val="007C5DE8"/>
    <w:rsid w:val="007D6CE9"/>
    <w:rsid w:val="007F289D"/>
    <w:rsid w:val="00805073"/>
    <w:rsid w:val="00823F82"/>
    <w:rsid w:val="00831D0D"/>
    <w:rsid w:val="0084548A"/>
    <w:rsid w:val="00855D66"/>
    <w:rsid w:val="008638BA"/>
    <w:rsid w:val="00871E6F"/>
    <w:rsid w:val="00873C23"/>
    <w:rsid w:val="00875EA8"/>
    <w:rsid w:val="008801D5"/>
    <w:rsid w:val="008A0AD4"/>
    <w:rsid w:val="008A475C"/>
    <w:rsid w:val="008B2FE0"/>
    <w:rsid w:val="008C1E8A"/>
    <w:rsid w:val="008C3B03"/>
    <w:rsid w:val="008E04E6"/>
    <w:rsid w:val="008E2009"/>
    <w:rsid w:val="008F0EB0"/>
    <w:rsid w:val="009316AF"/>
    <w:rsid w:val="009411C9"/>
    <w:rsid w:val="00956346"/>
    <w:rsid w:val="00963A37"/>
    <w:rsid w:val="00987ABB"/>
    <w:rsid w:val="009A40FB"/>
    <w:rsid w:val="009A6D1D"/>
    <w:rsid w:val="009B25C0"/>
    <w:rsid w:val="009C3ECC"/>
    <w:rsid w:val="009D503D"/>
    <w:rsid w:val="009E7061"/>
    <w:rsid w:val="009F6699"/>
    <w:rsid w:val="00A10D13"/>
    <w:rsid w:val="00A211D5"/>
    <w:rsid w:val="00A31444"/>
    <w:rsid w:val="00A32764"/>
    <w:rsid w:val="00A43EE8"/>
    <w:rsid w:val="00A53BFD"/>
    <w:rsid w:val="00A643DF"/>
    <w:rsid w:val="00A8594D"/>
    <w:rsid w:val="00AA04B8"/>
    <w:rsid w:val="00AA0739"/>
    <w:rsid w:val="00AA115F"/>
    <w:rsid w:val="00AB0890"/>
    <w:rsid w:val="00AD1D08"/>
    <w:rsid w:val="00AD48D5"/>
    <w:rsid w:val="00AF54CE"/>
    <w:rsid w:val="00B055DC"/>
    <w:rsid w:val="00B42825"/>
    <w:rsid w:val="00B43172"/>
    <w:rsid w:val="00B469F1"/>
    <w:rsid w:val="00B513D7"/>
    <w:rsid w:val="00B52477"/>
    <w:rsid w:val="00B80A2F"/>
    <w:rsid w:val="00B95040"/>
    <w:rsid w:val="00BA1453"/>
    <w:rsid w:val="00BC590E"/>
    <w:rsid w:val="00BD1193"/>
    <w:rsid w:val="00BE2116"/>
    <w:rsid w:val="00BE21E3"/>
    <w:rsid w:val="00BE5E88"/>
    <w:rsid w:val="00C03D09"/>
    <w:rsid w:val="00C05A2D"/>
    <w:rsid w:val="00C07571"/>
    <w:rsid w:val="00C11E34"/>
    <w:rsid w:val="00C2757C"/>
    <w:rsid w:val="00C73193"/>
    <w:rsid w:val="00C74200"/>
    <w:rsid w:val="00C84548"/>
    <w:rsid w:val="00C93396"/>
    <w:rsid w:val="00CA1511"/>
    <w:rsid w:val="00CA29C3"/>
    <w:rsid w:val="00CA37BA"/>
    <w:rsid w:val="00CA508A"/>
    <w:rsid w:val="00CC07F1"/>
    <w:rsid w:val="00CD5464"/>
    <w:rsid w:val="00CE00FE"/>
    <w:rsid w:val="00CE6E6E"/>
    <w:rsid w:val="00CF5CA2"/>
    <w:rsid w:val="00D119BC"/>
    <w:rsid w:val="00D27DE4"/>
    <w:rsid w:val="00D3543D"/>
    <w:rsid w:val="00D36BA0"/>
    <w:rsid w:val="00D41E5E"/>
    <w:rsid w:val="00D43ED3"/>
    <w:rsid w:val="00D462A9"/>
    <w:rsid w:val="00D71D83"/>
    <w:rsid w:val="00D820D5"/>
    <w:rsid w:val="00D83079"/>
    <w:rsid w:val="00D9046B"/>
    <w:rsid w:val="00DA7719"/>
    <w:rsid w:val="00DB392B"/>
    <w:rsid w:val="00DC67E5"/>
    <w:rsid w:val="00DD751A"/>
    <w:rsid w:val="00E23B76"/>
    <w:rsid w:val="00E26C3B"/>
    <w:rsid w:val="00E36452"/>
    <w:rsid w:val="00E44D2C"/>
    <w:rsid w:val="00E51A98"/>
    <w:rsid w:val="00E7160D"/>
    <w:rsid w:val="00E80432"/>
    <w:rsid w:val="00E841CF"/>
    <w:rsid w:val="00E91C67"/>
    <w:rsid w:val="00EA14C3"/>
    <w:rsid w:val="00EA3E4F"/>
    <w:rsid w:val="00EB2787"/>
    <w:rsid w:val="00ED034B"/>
    <w:rsid w:val="00F11FF0"/>
    <w:rsid w:val="00F167BA"/>
    <w:rsid w:val="00F17356"/>
    <w:rsid w:val="00F22373"/>
    <w:rsid w:val="00F26CF2"/>
    <w:rsid w:val="00F35A92"/>
    <w:rsid w:val="00F4518C"/>
    <w:rsid w:val="00F72307"/>
    <w:rsid w:val="00F7368D"/>
    <w:rsid w:val="00F91E36"/>
    <w:rsid w:val="00F94EB7"/>
    <w:rsid w:val="00FB4F8E"/>
    <w:rsid w:val="00FD16A1"/>
    <w:rsid w:val="00FE3878"/>
    <w:rsid w:val="00FF0DF4"/>
    <w:rsid w:val="00FF6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A59967"/>
  <w15:chartTrackingRefBased/>
  <w15:docId w15:val="{3E9D81F9-FCA3-411D-A738-7DBA8FC4B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>
      <w:pPr>
        <w:spacing w:line="240" w:lineRule="exac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314"/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rsid w:val="00831D0D"/>
    <w:pPr>
      <w:keepNext/>
      <w:spacing w:line="240" w:lineRule="auto"/>
      <w:jc w:val="center"/>
      <w:outlineLvl w:val="0"/>
    </w:pPr>
    <w:rPr>
      <w:rFonts w:ascii="Times New Roman" w:eastAsia="Times New Roman" w:hAnsi="Times New Roman"/>
      <w:sz w:val="24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831D0D"/>
    <w:pPr>
      <w:keepNext/>
      <w:spacing w:line="240" w:lineRule="auto"/>
      <w:jc w:val="center"/>
      <w:outlineLvl w:val="1"/>
    </w:pPr>
    <w:rPr>
      <w:rFonts w:ascii="Times New Roman" w:eastAsia="Times New Roman" w:hAnsi="Times New Roman"/>
      <w:b/>
      <w:color w:val="000000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WfPopup">
    <w:name w:val="WfPopup"/>
    <w:link w:val="WfPopupChar"/>
    <w:rsid w:val="00D3543D"/>
    <w:pPr>
      <w:pBdr>
        <w:top w:val="single" w:sz="4" w:space="0" w:color="C0C0C0" w:shadow="1"/>
        <w:left w:val="single" w:sz="4" w:space="0" w:color="C0C0C0" w:shadow="1"/>
        <w:bottom w:val="single" w:sz="4" w:space="0" w:color="C0C0C0" w:shadow="1"/>
        <w:right w:val="single" w:sz="4" w:space="0" w:color="C0C0C0" w:shadow="1"/>
      </w:pBdr>
      <w:shd w:val="clear" w:color="auto" w:fill="FFFFDD"/>
      <w:spacing w:after="20" w:line="180" w:lineRule="exact"/>
    </w:pPr>
    <w:rPr>
      <w:rFonts w:ascii="Lucida Sans Unicode" w:hAnsi="Lucida Sans Unicode" w:cs="Lucida Sans Unicode"/>
      <w:noProof/>
      <w:sz w:val="18"/>
      <w:szCs w:val="22"/>
      <w:lang w:eastAsia="en-US"/>
    </w:rPr>
  </w:style>
  <w:style w:type="character" w:customStyle="1" w:styleId="WfPopupChar">
    <w:name w:val="WfPopup Char"/>
    <w:basedOn w:val="Fontepargpadro"/>
    <w:link w:val="WfPopup"/>
    <w:rsid w:val="00D3543D"/>
    <w:rPr>
      <w:rFonts w:ascii="Lucida Sans Unicode" w:hAnsi="Lucida Sans Unicode" w:cs="Lucida Sans Unicode"/>
      <w:noProof/>
      <w:sz w:val="18"/>
      <w:szCs w:val="22"/>
      <w:shd w:val="clear" w:color="auto" w:fill="FFFFDD"/>
      <w:lang w:val="pt-BR" w:eastAsia="en-US" w:bidi="ar-SA"/>
    </w:rPr>
  </w:style>
  <w:style w:type="paragraph" w:styleId="Cabealho">
    <w:name w:val="header"/>
    <w:basedOn w:val="Normal"/>
    <w:link w:val="CabealhoChar"/>
    <w:uiPriority w:val="99"/>
    <w:unhideWhenUsed/>
    <w:rsid w:val="00DC67E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C67E5"/>
  </w:style>
  <w:style w:type="paragraph" w:styleId="Rodap">
    <w:name w:val="footer"/>
    <w:basedOn w:val="Normal"/>
    <w:link w:val="RodapChar"/>
    <w:uiPriority w:val="99"/>
    <w:unhideWhenUsed/>
    <w:rsid w:val="00DC67E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C67E5"/>
  </w:style>
  <w:style w:type="table" w:styleId="Tabelacomgrade">
    <w:name w:val="Table Grid"/>
    <w:basedOn w:val="Tabelanormal"/>
    <w:uiPriority w:val="39"/>
    <w:rsid w:val="00DC67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3E259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E259C"/>
    <w:rPr>
      <w:rFonts w:ascii="Segoe UI" w:hAnsi="Segoe UI" w:cs="Segoe UI"/>
      <w:sz w:val="18"/>
      <w:szCs w:val="18"/>
    </w:rPr>
  </w:style>
  <w:style w:type="paragraph" w:styleId="Recuodecorpodetexto">
    <w:name w:val="Body Text Indent"/>
    <w:basedOn w:val="Normal"/>
    <w:link w:val="RecuodecorpodetextoChar"/>
    <w:rsid w:val="004148BC"/>
    <w:pPr>
      <w:overflowPunct w:val="0"/>
      <w:autoSpaceDE w:val="0"/>
      <w:autoSpaceDN w:val="0"/>
      <w:adjustRightInd w:val="0"/>
      <w:ind w:left="1276"/>
      <w:textAlignment w:val="baseline"/>
    </w:pPr>
    <w:rPr>
      <w:rFonts w:ascii="Arial" w:eastAsia="Times New Roman" w:hAnsi="Arial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4148BC"/>
    <w:rPr>
      <w:rFonts w:ascii="Arial" w:eastAsia="Times New Roman" w:hAnsi="Arial"/>
      <w:sz w:val="22"/>
      <w:szCs w:val="22"/>
    </w:rPr>
  </w:style>
  <w:style w:type="paragraph" w:customStyle="1" w:styleId="BodyText">
    <w:name w:val="#BodyText"/>
    <w:basedOn w:val="Normal"/>
    <w:qFormat/>
    <w:rsid w:val="00694CE8"/>
    <w:pPr>
      <w:spacing w:after="240" w:line="360" w:lineRule="auto"/>
    </w:pPr>
    <w:rPr>
      <w:rFonts w:ascii="Arial" w:eastAsia="Times New Roman" w:hAnsi="Arial"/>
      <w:sz w:val="20"/>
      <w:szCs w:val="20"/>
      <w:lang w:val="en-GB" w:eastAsia="en-CA"/>
    </w:rPr>
  </w:style>
  <w:style w:type="paragraph" w:customStyle="1" w:styleId="BodyTextBold">
    <w:name w:val="#BodyText=Bold"/>
    <w:basedOn w:val="Normal"/>
    <w:uiPriority w:val="3"/>
    <w:qFormat/>
    <w:rsid w:val="00694CE8"/>
    <w:pPr>
      <w:spacing w:after="240" w:line="360" w:lineRule="auto"/>
    </w:pPr>
    <w:rPr>
      <w:rFonts w:ascii="Arial" w:eastAsia="Times New Roman" w:hAnsi="Arial"/>
      <w:b/>
      <w:sz w:val="20"/>
      <w:szCs w:val="20"/>
      <w:lang w:val="en-GB" w:eastAsia="en-CA"/>
    </w:rPr>
  </w:style>
  <w:style w:type="paragraph" w:customStyle="1" w:styleId="HeadingDocTitle">
    <w:name w:val="%Heading=Doc Title"/>
    <w:basedOn w:val="Normal"/>
    <w:next w:val="BodyText"/>
    <w:uiPriority w:val="4"/>
    <w:qFormat/>
    <w:rsid w:val="00694CE8"/>
    <w:pPr>
      <w:keepNext/>
      <w:keepLines/>
      <w:spacing w:after="240" w:line="240" w:lineRule="auto"/>
      <w:jc w:val="center"/>
    </w:pPr>
    <w:rPr>
      <w:rFonts w:ascii="Arial" w:eastAsia="Times New Roman" w:hAnsi="Arial"/>
      <w:b/>
      <w:caps/>
      <w:sz w:val="24"/>
      <w:szCs w:val="20"/>
      <w:lang w:val="en-GB" w:eastAsia="en-CA"/>
    </w:rPr>
  </w:style>
  <w:style w:type="character" w:customStyle="1" w:styleId="Ttulo1Char">
    <w:name w:val="Título 1 Char"/>
    <w:basedOn w:val="Fontepargpadro"/>
    <w:link w:val="Ttulo1"/>
    <w:rsid w:val="00831D0D"/>
    <w:rPr>
      <w:rFonts w:ascii="Times New Roman" w:eastAsia="Times New Roman" w:hAnsi="Times New Roman"/>
      <w:sz w:val="24"/>
    </w:rPr>
  </w:style>
  <w:style w:type="character" w:customStyle="1" w:styleId="Ttulo2Char">
    <w:name w:val="Título 2 Char"/>
    <w:basedOn w:val="Fontepargpadro"/>
    <w:link w:val="Ttulo2"/>
    <w:rsid w:val="00831D0D"/>
    <w:rPr>
      <w:rFonts w:ascii="Times New Roman" w:eastAsia="Times New Roman" w:hAnsi="Times New Roman"/>
      <w:b/>
      <w:color w:val="000000"/>
    </w:rPr>
  </w:style>
  <w:style w:type="character" w:styleId="Hyperlink">
    <w:name w:val="Hyperlink"/>
    <w:basedOn w:val="Fontepargpadro"/>
    <w:rsid w:val="00831D0D"/>
    <w:rPr>
      <w:color w:val="0000FF"/>
      <w:u w:val="single"/>
    </w:rPr>
  </w:style>
  <w:style w:type="paragraph" w:styleId="Textoembloco">
    <w:name w:val="Block Text"/>
    <w:basedOn w:val="Normal"/>
    <w:rsid w:val="00831D0D"/>
    <w:pPr>
      <w:spacing w:line="240" w:lineRule="auto"/>
      <w:ind w:left="-18" w:right="-13"/>
    </w:pPr>
    <w:rPr>
      <w:rFonts w:ascii="Times New Roman" w:eastAsia="Times New Roman" w:hAnsi="Times New Roman"/>
      <w:sz w:val="24"/>
      <w:szCs w:val="24"/>
      <w:lang w:val="en-US" w:eastAsia="pt-BR"/>
    </w:rPr>
  </w:style>
  <w:style w:type="character" w:styleId="Nmerodepgina">
    <w:name w:val="page number"/>
    <w:uiPriority w:val="99"/>
    <w:qFormat/>
    <w:rsid w:val="00BD119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6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beloni@hotmai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Meu%20Drive\!Meus%20arquivos\Formata&#231;&#227;o\MODELO%20JUR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B20F3D-6744-491B-8E22-95C576986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JUR</Template>
  <TotalTime>3</TotalTime>
  <Pages>1</Pages>
  <Words>129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Korn Traduções</Company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Vitoria Silva</dc:creator>
  <cp:keywords/>
  <cp:lastModifiedBy>Leticia Camargo | Korn Traduções</cp:lastModifiedBy>
  <cp:revision>5</cp:revision>
  <cp:lastPrinted>2019-12-05T20:13:00Z</cp:lastPrinted>
  <dcterms:created xsi:type="dcterms:W3CDTF">2025-04-04T13:58:00Z</dcterms:created>
  <dcterms:modified xsi:type="dcterms:W3CDTF">2025-04-08T14:42:00Z</dcterms:modified>
</cp:coreProperties>
</file>