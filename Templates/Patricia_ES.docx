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2BA12" w14:textId="58FCCC74" w:rsidR="00C04572" w:rsidRPr="00C04572" w:rsidRDefault="00C04572" w:rsidP="00C04572">
      <w:pPr>
        <w:spacing w:line="240" w:lineRule="auto"/>
        <w:rPr>
          <w:b/>
          <w:sz w:val="18"/>
          <w:szCs w:val="18"/>
        </w:rPr>
      </w:pPr>
      <w:proofErr w:type="spellStart"/>
      <w:r w:rsidRPr="005238FD">
        <w:rPr>
          <w:rFonts w:asciiTheme="minorHAnsi" w:hAnsiTheme="minorHAnsi" w:cstheme="minorHAnsi"/>
          <w:b/>
          <w:bCs/>
          <w:sz w:val="18"/>
          <w:szCs w:val="18"/>
        </w:rPr>
        <w:t>Traducción</w:t>
      </w:r>
      <w:proofErr w:type="spellEnd"/>
      <w:r w:rsidRPr="005238FD">
        <w:rPr>
          <w:rFonts w:asciiTheme="minorHAnsi" w:hAnsiTheme="minorHAnsi" w:cstheme="minorHAnsi"/>
          <w:b/>
          <w:bCs/>
          <w:sz w:val="18"/>
          <w:szCs w:val="18"/>
        </w:rPr>
        <w:t xml:space="preserve"> </w:t>
      </w:r>
      <w:proofErr w:type="spellStart"/>
      <w:r w:rsidRPr="005238FD">
        <w:rPr>
          <w:rFonts w:asciiTheme="minorHAnsi" w:hAnsiTheme="minorHAnsi" w:cstheme="minorHAnsi"/>
          <w:b/>
          <w:bCs/>
          <w:sz w:val="18"/>
          <w:szCs w:val="18"/>
        </w:rPr>
        <w:t>nº</w:t>
      </w:r>
      <w:r>
        <w:rPr>
          <w:rFonts w:asciiTheme="minorHAnsi" w:hAnsiTheme="minorHAnsi" w:cstheme="minorHAnsi"/>
          <w:b/>
          <w:bCs/>
          <w:sz w:val="18"/>
          <w:szCs w:val="18"/>
        </w:rPr>
        <w:t>XXX</w:t>
      </w:r>
      <w:proofErr w:type="spellEnd"/>
    </w:p>
    <w:p w14:paraId="07DF42D0" w14:textId="77777777" w:rsidR="00C04572" w:rsidRDefault="00C04572" w:rsidP="00942E3E">
      <w:pPr>
        <w:tabs>
          <w:tab w:val="left" w:pos="8964"/>
        </w:tabs>
        <w:rPr>
          <w:rFonts w:asciiTheme="minorHAnsi" w:hAnsiTheme="minorHAnsi" w:cstheme="minorHAnsi"/>
          <w:sz w:val="18"/>
          <w:szCs w:val="18"/>
          <w:lang w:val="es-419"/>
        </w:rPr>
      </w:pPr>
    </w:p>
    <w:p w14:paraId="19817D6A" w14:textId="7D88E5A7" w:rsidR="0071111C" w:rsidRPr="00C04572" w:rsidRDefault="005238FD" w:rsidP="00942E3E">
      <w:pPr>
        <w:tabs>
          <w:tab w:val="left" w:pos="8964"/>
        </w:tabs>
        <w:rPr>
          <w:sz w:val="20"/>
          <w:szCs w:val="20"/>
          <w:lang w:val="es-419"/>
        </w:rPr>
      </w:pPr>
      <w:r w:rsidRPr="00C04572">
        <w:rPr>
          <w:rFonts w:asciiTheme="minorHAnsi" w:hAnsiTheme="minorHAnsi" w:cstheme="minorHAnsi"/>
          <w:sz w:val="18"/>
          <w:szCs w:val="18"/>
          <w:lang w:val="es-419"/>
        </w:rPr>
        <w:t xml:space="preserve">Yo, Patrícia Silva de Barros, Traductora Pública e Intérprete Comercial Jurada del idioma </w:t>
      </w:r>
      <w:proofErr w:type="gramStart"/>
      <w:r w:rsidRPr="00C04572">
        <w:rPr>
          <w:rFonts w:asciiTheme="minorHAnsi" w:hAnsiTheme="minorHAnsi" w:cstheme="minorHAnsi"/>
          <w:sz w:val="18"/>
          <w:szCs w:val="18"/>
          <w:lang w:val="es-419"/>
        </w:rPr>
        <w:t>Español</w:t>
      </w:r>
      <w:proofErr w:type="gramEnd"/>
      <w:r w:rsidRPr="00C04572">
        <w:rPr>
          <w:rFonts w:asciiTheme="minorHAnsi" w:hAnsiTheme="minorHAnsi" w:cstheme="minorHAnsi"/>
          <w:sz w:val="18"/>
          <w:szCs w:val="18"/>
          <w:lang w:val="es-419"/>
        </w:rPr>
        <w:t xml:space="preserve"> para la ciudad de Belo Horizonte y el Estado de Minas Gerais, matriculada en la Junta Comercial del Estado de Minas Gerais bajo el número 712, habiendo recibido unos documentos escritos en el idioma </w:t>
      </w:r>
      <w:proofErr w:type="gramStart"/>
      <w:r w:rsidRPr="00C04572">
        <w:rPr>
          <w:rFonts w:asciiTheme="minorHAnsi" w:hAnsiTheme="minorHAnsi" w:cstheme="minorHAnsi"/>
          <w:sz w:val="18"/>
          <w:szCs w:val="18"/>
          <w:lang w:val="es-419"/>
        </w:rPr>
        <w:t>Portugués</w:t>
      </w:r>
      <w:proofErr w:type="gramEnd"/>
      <w:r w:rsidRPr="00C04572">
        <w:rPr>
          <w:rFonts w:asciiTheme="minorHAnsi" w:hAnsiTheme="minorHAnsi" w:cstheme="minorHAnsi"/>
          <w:sz w:val="18"/>
          <w:szCs w:val="18"/>
          <w:lang w:val="es-419"/>
        </w:rPr>
        <w:t xml:space="preserve">, para verterlos al idioma </w:t>
      </w:r>
      <w:proofErr w:type="gramStart"/>
      <w:r w:rsidRPr="00C04572">
        <w:rPr>
          <w:rFonts w:asciiTheme="minorHAnsi" w:hAnsiTheme="minorHAnsi" w:cstheme="minorHAnsi"/>
          <w:sz w:val="18"/>
          <w:szCs w:val="18"/>
          <w:lang w:val="es-419"/>
        </w:rPr>
        <w:t>Español</w:t>
      </w:r>
      <w:proofErr w:type="gramEnd"/>
      <w:r w:rsidRPr="00C04572">
        <w:rPr>
          <w:rFonts w:asciiTheme="minorHAnsi" w:hAnsiTheme="minorHAnsi" w:cstheme="minorHAnsi"/>
          <w:sz w:val="18"/>
          <w:szCs w:val="18"/>
          <w:lang w:val="es-419"/>
        </w:rPr>
        <w:t>, lo hago en el cumplimiento de mi oficio en la forma que sigue:</w:t>
      </w:r>
      <w:r w:rsidR="00942E3E" w:rsidRPr="00C04572">
        <w:rPr>
          <w:sz w:val="20"/>
          <w:szCs w:val="20"/>
          <w:lang w:val="es-419"/>
        </w:rPr>
        <w:tab/>
      </w:r>
    </w:p>
    <w:p w14:paraId="16D1CDC6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5506BF11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13A9BA0" w14:textId="77777777" w:rsidR="0071111C" w:rsidRPr="00C04572" w:rsidRDefault="0071111C" w:rsidP="00DA7719">
      <w:pPr>
        <w:rPr>
          <w:sz w:val="20"/>
          <w:szCs w:val="20"/>
          <w:lang w:val="es-419"/>
        </w:rPr>
      </w:pPr>
      <w:bookmarkStart w:id="0" w:name="_Hlk118806588"/>
    </w:p>
    <w:p w14:paraId="45B7E605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10E41F5C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337A521B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55C4F40D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6E1C0FC6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2A43B7F7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14B08020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1862B9B7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E3D383D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53FDCC7F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38D73CEE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B1351B8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52CC3BB9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4F506378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049C8477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2545A33F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0A3BFA04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3D9D71A7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027B2DEC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11FB0293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0A869275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E681415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593D33F4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17D77A68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BB0366B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44274A45" w14:textId="358FC7A2" w:rsidR="0071111C" w:rsidRPr="00C04572" w:rsidRDefault="00381A4A" w:rsidP="00381A4A">
      <w:pPr>
        <w:tabs>
          <w:tab w:val="left" w:pos="9144"/>
        </w:tabs>
        <w:rPr>
          <w:sz w:val="20"/>
          <w:szCs w:val="20"/>
          <w:lang w:val="es-419"/>
        </w:rPr>
      </w:pPr>
      <w:r w:rsidRPr="00C04572">
        <w:rPr>
          <w:sz w:val="20"/>
          <w:szCs w:val="20"/>
          <w:lang w:val="es-419"/>
        </w:rPr>
        <w:tab/>
      </w:r>
    </w:p>
    <w:p w14:paraId="1C9652B5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7FAE6CBA" w14:textId="77777777" w:rsidR="0071111C" w:rsidRPr="00C04572" w:rsidRDefault="0071111C" w:rsidP="00DA7719">
      <w:pPr>
        <w:rPr>
          <w:sz w:val="20"/>
          <w:szCs w:val="20"/>
          <w:lang w:val="es-419"/>
        </w:rPr>
      </w:pPr>
    </w:p>
    <w:p w14:paraId="2378F081" w14:textId="77777777" w:rsidR="0071111C" w:rsidRPr="00C04572" w:rsidRDefault="0071111C" w:rsidP="00DA7719">
      <w:pPr>
        <w:rPr>
          <w:sz w:val="20"/>
          <w:szCs w:val="20"/>
          <w:lang w:val="es-419"/>
        </w:rPr>
      </w:pPr>
      <w:bookmarkStart w:id="1" w:name="_Hlk197700828"/>
      <w:bookmarkStart w:id="2" w:name="_Hlk199855624"/>
    </w:p>
    <w:p w14:paraId="6CC0345E" w14:textId="77777777" w:rsidR="0071111C" w:rsidRPr="00C04572" w:rsidRDefault="0071111C" w:rsidP="00DA7719">
      <w:pPr>
        <w:rPr>
          <w:sz w:val="20"/>
          <w:szCs w:val="20"/>
          <w:lang w:val="es-419"/>
        </w:rPr>
      </w:pPr>
      <w:bookmarkStart w:id="3" w:name="_Hlk197525327"/>
      <w:bookmarkStart w:id="4" w:name="_Hlk198824823"/>
    </w:p>
    <w:p w14:paraId="57B2AD88" w14:textId="1E69DC1C" w:rsidR="006C65F3" w:rsidRPr="00C04572" w:rsidRDefault="00DA7719" w:rsidP="006C65F3">
      <w:pPr>
        <w:rPr>
          <w:sz w:val="20"/>
          <w:szCs w:val="20"/>
          <w:lang w:val="es-419"/>
        </w:rPr>
      </w:pPr>
      <w:bookmarkStart w:id="5" w:name="_Hlk196301648"/>
      <w:bookmarkStart w:id="6" w:name="_Hlk199170173"/>
      <w:r w:rsidRPr="00C04572">
        <w:rPr>
          <w:sz w:val="20"/>
          <w:szCs w:val="20"/>
          <w:lang w:val="es-419"/>
        </w:rPr>
        <w:t>------------------------------------------------------------------------------------------------------------------------------------------------------------------------</w:t>
      </w:r>
      <w:bookmarkStart w:id="7" w:name="_Hlk142398532"/>
      <w:bookmarkEnd w:id="0"/>
      <w:bookmarkEnd w:id="1"/>
      <w:bookmarkEnd w:id="3"/>
      <w:bookmarkEnd w:id="5"/>
    </w:p>
    <w:p w14:paraId="261714FF" w14:textId="77777777" w:rsidR="005238FD" w:rsidRPr="00C04572" w:rsidRDefault="005238FD" w:rsidP="005238FD">
      <w:pPr>
        <w:rPr>
          <w:rFonts w:asciiTheme="minorHAnsi" w:hAnsiTheme="minorHAnsi" w:cstheme="minorHAnsi"/>
          <w:bCs/>
          <w:sz w:val="18"/>
          <w:szCs w:val="18"/>
          <w:lang w:val="es-419"/>
        </w:rPr>
      </w:pPr>
      <w:r w:rsidRPr="00C04572">
        <w:rPr>
          <w:rFonts w:asciiTheme="minorHAnsi" w:hAnsiTheme="minorHAnsi" w:cstheme="minorHAnsi"/>
          <w:bCs/>
          <w:sz w:val="18"/>
          <w:szCs w:val="18"/>
          <w:lang w:val="es-419"/>
        </w:rPr>
        <w:t xml:space="preserve">Nada más contenía el referido documento, que fielmente vertí a la lengua </w:t>
      </w:r>
      <w:proofErr w:type="gramStart"/>
      <w:r w:rsidRPr="00C04572">
        <w:rPr>
          <w:rFonts w:asciiTheme="minorHAnsi" w:hAnsiTheme="minorHAnsi" w:cstheme="minorHAnsi"/>
          <w:bCs/>
          <w:sz w:val="18"/>
          <w:szCs w:val="18"/>
          <w:lang w:val="es-419"/>
        </w:rPr>
        <w:t>Española</w:t>
      </w:r>
      <w:proofErr w:type="gramEnd"/>
      <w:r w:rsidRPr="00C04572">
        <w:rPr>
          <w:rFonts w:asciiTheme="minorHAnsi" w:hAnsiTheme="minorHAnsi" w:cstheme="minorHAnsi"/>
          <w:bCs/>
          <w:sz w:val="18"/>
          <w:szCs w:val="18"/>
          <w:lang w:val="es-419"/>
        </w:rPr>
        <w:t>, certifiqué y doy fe.</w:t>
      </w:r>
    </w:p>
    <w:p w14:paraId="5E8D5260" w14:textId="77777777" w:rsidR="005238FD" w:rsidRPr="00C04572" w:rsidRDefault="005238FD" w:rsidP="005238FD">
      <w:pPr>
        <w:rPr>
          <w:rFonts w:asciiTheme="minorHAnsi" w:hAnsiTheme="minorHAnsi" w:cstheme="minorHAnsi"/>
          <w:bCs/>
          <w:sz w:val="18"/>
          <w:szCs w:val="18"/>
          <w:lang w:val="es-419"/>
        </w:rPr>
      </w:pPr>
    </w:p>
    <w:p w14:paraId="6F894BE3" w14:textId="47297537" w:rsidR="006C65F3" w:rsidRDefault="005238FD" w:rsidP="005238FD">
      <w:pPr>
        <w:rPr>
          <w:rFonts w:asciiTheme="minorHAnsi" w:hAnsiTheme="minorHAnsi" w:cstheme="minorHAnsi"/>
          <w:bCs/>
          <w:sz w:val="18"/>
          <w:szCs w:val="18"/>
        </w:rPr>
      </w:pPr>
      <w:r w:rsidRPr="005238FD">
        <w:rPr>
          <w:rFonts w:asciiTheme="minorHAnsi" w:hAnsiTheme="minorHAnsi" w:cstheme="minorHAnsi"/>
          <w:bCs/>
          <w:sz w:val="18"/>
          <w:szCs w:val="18"/>
        </w:rPr>
        <w:t xml:space="preserve">Belo Horizonte, </w:t>
      </w:r>
      <w:r w:rsidR="00C04572">
        <w:rPr>
          <w:rFonts w:asciiTheme="minorHAnsi" w:hAnsiTheme="minorHAnsi" w:cstheme="minorHAnsi"/>
          <w:bCs/>
          <w:sz w:val="18"/>
          <w:szCs w:val="18"/>
        </w:rPr>
        <w:t>x</w:t>
      </w:r>
      <w:r w:rsidRPr="005238FD">
        <w:rPr>
          <w:rFonts w:asciiTheme="minorHAnsi" w:hAnsiTheme="minorHAnsi" w:cstheme="minorHAnsi"/>
          <w:bCs/>
          <w:sz w:val="18"/>
          <w:szCs w:val="18"/>
        </w:rPr>
        <w:t xml:space="preserve"> de</w:t>
      </w:r>
      <w:r w:rsidR="00C04572">
        <w:rPr>
          <w:rFonts w:asciiTheme="minorHAnsi" w:hAnsiTheme="minorHAnsi" w:cstheme="minorHAnsi"/>
          <w:bCs/>
          <w:sz w:val="18"/>
          <w:szCs w:val="18"/>
        </w:rPr>
        <w:t xml:space="preserve"> </w:t>
      </w:r>
      <w:proofErr w:type="spellStart"/>
      <w:r w:rsidR="00C04572">
        <w:rPr>
          <w:rFonts w:asciiTheme="minorHAnsi" w:hAnsiTheme="minorHAnsi" w:cstheme="minorHAnsi"/>
          <w:bCs/>
          <w:sz w:val="18"/>
          <w:szCs w:val="18"/>
        </w:rPr>
        <w:t>xxx</w:t>
      </w:r>
      <w:proofErr w:type="spellEnd"/>
      <w:r w:rsidR="00C04572">
        <w:rPr>
          <w:rFonts w:asciiTheme="minorHAnsi" w:hAnsiTheme="minorHAnsi" w:cstheme="minorHAnsi"/>
          <w:bCs/>
          <w:sz w:val="18"/>
          <w:szCs w:val="18"/>
        </w:rPr>
        <w:t xml:space="preserve"> </w:t>
      </w:r>
      <w:r w:rsidRPr="005238FD">
        <w:rPr>
          <w:rFonts w:asciiTheme="minorHAnsi" w:hAnsiTheme="minorHAnsi" w:cstheme="minorHAnsi"/>
          <w:bCs/>
          <w:sz w:val="18"/>
          <w:szCs w:val="18"/>
        </w:rPr>
        <w:t xml:space="preserve">de </w:t>
      </w:r>
      <w:proofErr w:type="spellStart"/>
      <w:r w:rsidR="00C04572">
        <w:rPr>
          <w:rFonts w:asciiTheme="minorHAnsi" w:hAnsiTheme="minorHAnsi" w:cstheme="minorHAnsi"/>
          <w:bCs/>
          <w:sz w:val="18"/>
          <w:szCs w:val="18"/>
        </w:rPr>
        <w:t>xxxx</w:t>
      </w:r>
      <w:proofErr w:type="spellEnd"/>
      <w:r w:rsidRPr="005238FD">
        <w:rPr>
          <w:rFonts w:asciiTheme="minorHAnsi" w:hAnsiTheme="minorHAnsi" w:cstheme="minorHAnsi"/>
          <w:bCs/>
          <w:sz w:val="18"/>
          <w:szCs w:val="18"/>
        </w:rPr>
        <w:t>.</w:t>
      </w:r>
    </w:p>
    <w:p w14:paraId="5E3649CC" w14:textId="77777777" w:rsidR="00C04572" w:rsidRDefault="00C04572" w:rsidP="005238FD">
      <w:pPr>
        <w:rPr>
          <w:rFonts w:asciiTheme="minorHAnsi" w:hAnsiTheme="minorHAnsi" w:cstheme="minorHAnsi"/>
          <w:bCs/>
          <w:sz w:val="18"/>
          <w:szCs w:val="18"/>
        </w:rPr>
      </w:pPr>
    </w:p>
    <w:p w14:paraId="3A6E5F35" w14:textId="77777777" w:rsidR="00D2504A" w:rsidRPr="006C65F3" w:rsidRDefault="00D2504A" w:rsidP="005238FD">
      <w:pPr>
        <w:rPr>
          <w:rFonts w:asciiTheme="minorHAnsi" w:hAnsiTheme="minorHAnsi" w:cstheme="minorHAnsi"/>
          <w:bCs/>
          <w:sz w:val="18"/>
          <w:szCs w:val="18"/>
        </w:rPr>
      </w:pPr>
    </w:p>
    <w:p w14:paraId="5A094859" w14:textId="1F325A95" w:rsidR="006C65F3" w:rsidRPr="006C65F3" w:rsidRDefault="006C65F3" w:rsidP="006C65F3">
      <w:pPr>
        <w:jc w:val="center"/>
        <w:rPr>
          <w:rFonts w:asciiTheme="minorHAnsi" w:hAnsiTheme="minorHAnsi" w:cstheme="minorHAnsi"/>
          <w:bCs/>
          <w:sz w:val="18"/>
          <w:szCs w:val="18"/>
        </w:rPr>
      </w:pPr>
      <w:r w:rsidRPr="006C65F3">
        <w:rPr>
          <w:rFonts w:asciiTheme="minorHAnsi" w:hAnsiTheme="minorHAnsi" w:cstheme="minorHAnsi"/>
          <w:bCs/>
          <w:sz w:val="18"/>
          <w:szCs w:val="18"/>
        </w:rPr>
        <w:t>Patrícia Silva de Barros</w:t>
      </w:r>
    </w:p>
    <w:p w14:paraId="1BEAB47F" w14:textId="31297492" w:rsidR="00DA7719" w:rsidRPr="00DA7719" w:rsidRDefault="006C65F3" w:rsidP="006C65F3">
      <w:pPr>
        <w:jc w:val="center"/>
        <w:rPr>
          <w:sz w:val="20"/>
          <w:szCs w:val="20"/>
        </w:rPr>
      </w:pPr>
      <w:r w:rsidRPr="006C65F3">
        <w:rPr>
          <w:rFonts w:asciiTheme="minorHAnsi" w:hAnsiTheme="minorHAnsi" w:cstheme="minorHAnsi"/>
          <w:bCs/>
          <w:sz w:val="18"/>
          <w:szCs w:val="18"/>
        </w:rPr>
        <w:t>Tradutora Pública e Intérprete Comercial Juramentada</w:t>
      </w:r>
    </w:p>
    <w:bookmarkEnd w:id="7"/>
    <w:p w14:paraId="488FC2DA" w14:textId="095DF21C" w:rsidR="000C64B4" w:rsidRPr="00DA7719" w:rsidRDefault="000E3811" w:rsidP="000E3811">
      <w:pPr>
        <w:tabs>
          <w:tab w:val="left" w:pos="3996"/>
        </w:tabs>
        <w:rPr>
          <w:sz w:val="20"/>
          <w:szCs w:val="20"/>
        </w:rPr>
      </w:pPr>
      <w:r>
        <w:rPr>
          <w:sz w:val="20"/>
          <w:szCs w:val="20"/>
        </w:rPr>
        <w:tab/>
      </w:r>
    </w:p>
    <w:bookmarkEnd w:id="2"/>
    <w:bookmarkEnd w:id="4"/>
    <w:bookmarkEnd w:id="6"/>
    <w:p w14:paraId="14C53593" w14:textId="77777777" w:rsidR="000C64B4" w:rsidRDefault="000C64B4" w:rsidP="00DA7719">
      <w:pPr>
        <w:rPr>
          <w:sz w:val="20"/>
          <w:szCs w:val="20"/>
        </w:rPr>
      </w:pPr>
    </w:p>
    <w:p w14:paraId="621FB109" w14:textId="77777777" w:rsidR="00D36B59" w:rsidRDefault="00D36B59" w:rsidP="00DA7719">
      <w:pPr>
        <w:rPr>
          <w:sz w:val="20"/>
          <w:szCs w:val="20"/>
        </w:rPr>
      </w:pPr>
    </w:p>
    <w:p w14:paraId="0E963317" w14:textId="77777777" w:rsidR="00D36B59" w:rsidRDefault="00D36B59" w:rsidP="00DA7719">
      <w:pPr>
        <w:rPr>
          <w:sz w:val="20"/>
          <w:szCs w:val="20"/>
        </w:rPr>
      </w:pPr>
    </w:p>
    <w:p w14:paraId="3CF19876" w14:textId="77777777" w:rsidR="00D36B59" w:rsidRDefault="00D36B59" w:rsidP="00DA7719">
      <w:pPr>
        <w:rPr>
          <w:sz w:val="20"/>
          <w:szCs w:val="20"/>
        </w:rPr>
      </w:pPr>
    </w:p>
    <w:p w14:paraId="4CA23E9E" w14:textId="77777777" w:rsidR="00D36B59" w:rsidRPr="00DA7719" w:rsidRDefault="00D36B59" w:rsidP="00DA7719">
      <w:pPr>
        <w:rPr>
          <w:sz w:val="20"/>
          <w:szCs w:val="20"/>
        </w:rPr>
      </w:pPr>
    </w:p>
    <w:sectPr w:rsidR="00D36B59" w:rsidRPr="00DA7719" w:rsidSect="0071111C">
      <w:headerReference w:type="default" r:id="rId7"/>
      <w:footerReference w:type="default" r:id="rId8"/>
      <w:pgSz w:w="11906" w:h="16838"/>
      <w:pgMar w:top="2268" w:right="567" w:bottom="851" w:left="964" w:header="227" w:footer="2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80E9D" w14:textId="77777777" w:rsidR="00BC5E16" w:rsidRDefault="00BC5E16" w:rsidP="00DC67E5">
      <w:pPr>
        <w:spacing w:line="240" w:lineRule="auto"/>
      </w:pPr>
      <w:r>
        <w:separator/>
      </w:r>
    </w:p>
  </w:endnote>
  <w:endnote w:type="continuationSeparator" w:id="0">
    <w:p w14:paraId="6741BA26" w14:textId="77777777" w:rsidR="00BC5E16" w:rsidRDefault="00BC5E16" w:rsidP="00DC67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0B2E" w14:textId="77777777" w:rsid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rStyle w:val="Nmerodepgina"/>
      </w:rPr>
    </w:pPr>
  </w:p>
  <w:p w14:paraId="4F113FD8" w14:textId="4F889702" w:rsidR="001A5B1C" w:rsidRDefault="001A5B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</w:p>
  <w:p w14:paraId="245DE04B" w14:textId="77777777" w:rsidR="0071111C" w:rsidRPr="0071111C" w:rsidRDefault="0071111C" w:rsidP="0071111C">
    <w:pPr>
      <w:tabs>
        <w:tab w:val="left" w:pos="0"/>
        <w:tab w:val="right" w:pos="8647"/>
      </w:tabs>
      <w:ind w:left="567" w:right="851"/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0F81DE" w14:textId="77777777" w:rsidR="00BC5E16" w:rsidRDefault="00BC5E16" w:rsidP="00DC67E5">
      <w:pPr>
        <w:spacing w:line="240" w:lineRule="auto"/>
      </w:pPr>
      <w:r>
        <w:separator/>
      </w:r>
    </w:p>
  </w:footnote>
  <w:footnote w:type="continuationSeparator" w:id="0">
    <w:p w14:paraId="3E2B79B3" w14:textId="77777777" w:rsidR="00BC5E16" w:rsidRDefault="00BC5E16" w:rsidP="00DC67E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AB30BD" w14:textId="1C2BE454" w:rsidR="0071111C" w:rsidRDefault="0071111C"/>
  <w:tbl>
    <w:tblPr>
      <w:tblW w:w="10348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3139"/>
      <w:gridCol w:w="2701"/>
      <w:gridCol w:w="4508"/>
    </w:tblGrid>
    <w:tr w:rsidR="00DC67E5" w:rsidRPr="007F289D" w14:paraId="604D80A7" w14:textId="77777777" w:rsidTr="00391A05">
      <w:trPr>
        <w:trHeight w:val="624"/>
      </w:trPr>
      <w:tc>
        <w:tcPr>
          <w:tcW w:w="10348" w:type="dxa"/>
          <w:gridSpan w:val="3"/>
        </w:tcPr>
        <w:p w14:paraId="3D84AF5B" w14:textId="0EC31B03" w:rsidR="0071111C" w:rsidRPr="0071111C" w:rsidRDefault="0071111C" w:rsidP="0071111C">
          <w:pPr>
            <w:pStyle w:val="Ttulo"/>
            <w:ind w:left="-96"/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</w:pPr>
          <w:bookmarkStart w:id="8" w:name="_Hlk196301692"/>
          <w:r>
            <w:rPr>
              <w:noProof/>
              <w:lang w:val="pt-BR" w:eastAsia="pt-BR"/>
            </w:rPr>
            <w:drawing>
              <wp:anchor distT="0" distB="0" distL="114300" distR="114300" simplePos="0" relativeHeight="251658240" behindDoc="0" locked="0" layoutInCell="1" allowOverlap="1" wp14:anchorId="6DEFFFFA" wp14:editId="61CDC410">
                <wp:simplePos x="0" y="0"/>
                <wp:positionH relativeFrom="column">
                  <wp:posOffset>43057</wp:posOffset>
                </wp:positionH>
                <wp:positionV relativeFrom="paragraph">
                  <wp:posOffset>100718</wp:posOffset>
                </wp:positionV>
                <wp:extent cx="891667" cy="866899"/>
                <wp:effectExtent l="0" t="0" r="3810" b="9525"/>
                <wp:wrapNone/>
                <wp:docPr id="1" name="Imagem 1" descr="http://www.brasilrepublica.com/armas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 descr="http://www.brasilrepublica.com/armas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1667" cy="866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  <w:p w14:paraId="11832243" w14:textId="104BDC90" w:rsidR="006C65F3" w:rsidRPr="006C65F3" w:rsidRDefault="006C65F3" w:rsidP="006C65F3">
          <w:pPr>
            <w:pStyle w:val="Ttulo"/>
            <w:ind w:left="1731"/>
            <w:jc w:val="left"/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</w:pPr>
          <w:r w:rsidRPr="006C65F3">
            <w:rPr>
              <w:rFonts w:asciiTheme="minorHAnsi" w:hAnsiTheme="minorHAnsi" w:cstheme="minorHAnsi"/>
              <w:spacing w:val="-20"/>
              <w:sz w:val="22"/>
              <w:szCs w:val="22"/>
              <w:lang w:val="pt-BR"/>
            </w:rPr>
            <w:t>PATRÍCIA SILVA DE BARROS</w:t>
          </w:r>
        </w:p>
        <w:p w14:paraId="7FA8D533" w14:textId="30D93962" w:rsidR="005238FD" w:rsidRPr="005238FD" w:rsidRDefault="005238FD" w:rsidP="005238FD">
          <w:pPr>
            <w:pStyle w:val="Ttulo"/>
            <w:ind w:left="1731"/>
            <w:jc w:val="left"/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</w:pP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Traductora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 Pública e Intérprete Comercial Jurada</w:t>
          </w:r>
        </w:p>
        <w:p w14:paraId="0B080954" w14:textId="187B42B7" w:rsidR="005238FD" w:rsidRPr="005238FD" w:rsidRDefault="005238FD" w:rsidP="005238FD">
          <w:pPr>
            <w:pStyle w:val="Ttulo"/>
            <w:ind w:left="1731"/>
            <w:jc w:val="left"/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</w:pP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Español</w:t>
          </w:r>
          <w:proofErr w:type="spellEnd"/>
        </w:p>
        <w:p w14:paraId="4E5AA279" w14:textId="4BBB1F5A" w:rsidR="005238FD" w:rsidRPr="005238FD" w:rsidRDefault="005238FD" w:rsidP="005238FD">
          <w:pPr>
            <w:pStyle w:val="Ttulo"/>
            <w:ind w:left="1731"/>
            <w:jc w:val="left"/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</w:pPr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Registrada </w:t>
          </w: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en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 </w:t>
          </w: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la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 Junta Comercial </w:t>
          </w: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del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 Estado de Minas Gerais bajo </w:t>
          </w: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el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 Nº 712</w:t>
          </w:r>
        </w:p>
        <w:p w14:paraId="0617D653" w14:textId="64AE945D" w:rsidR="005238FD" w:rsidRPr="005238FD" w:rsidRDefault="005238FD" w:rsidP="005238FD">
          <w:pPr>
            <w:pStyle w:val="Ttulo"/>
            <w:ind w:left="1731"/>
            <w:jc w:val="left"/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</w:pPr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Rua São Joaquim, 137 – Apt. 102 – Sagrada Família</w:t>
          </w:r>
        </w:p>
        <w:p w14:paraId="5B85E3E0" w14:textId="187E975E" w:rsidR="005238FD" w:rsidRPr="005238FD" w:rsidRDefault="005238FD" w:rsidP="005238FD">
          <w:pPr>
            <w:pStyle w:val="Ttulo"/>
            <w:ind w:left="1731"/>
            <w:jc w:val="left"/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</w:pPr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 xml:space="preserve">31035-470 – Belo Horizonte – Minas Gerais – </w:t>
          </w:r>
          <w:proofErr w:type="spellStart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Tel</w:t>
          </w:r>
          <w:proofErr w:type="spellEnd"/>
          <w:r w:rsidRPr="005238FD">
            <w:rPr>
              <w:rFonts w:asciiTheme="minorHAnsi" w:hAnsiTheme="minorHAnsi" w:cstheme="minorHAnsi"/>
              <w:b w:val="0"/>
              <w:bCs w:val="0"/>
              <w:spacing w:val="-20"/>
              <w:sz w:val="22"/>
              <w:szCs w:val="22"/>
              <w:lang w:val="pt-BR"/>
            </w:rPr>
            <w:t>: (31) 99186-7031</w:t>
          </w:r>
        </w:p>
        <w:p w14:paraId="313F3127" w14:textId="4B81B3FC" w:rsidR="00D36B59" w:rsidRPr="00D36B59" w:rsidRDefault="005238FD" w:rsidP="005238FD">
          <w:pPr>
            <w:widowControl w:val="0"/>
            <w:tabs>
              <w:tab w:val="right" w:leader="hyphen" w:pos="6840"/>
            </w:tabs>
            <w:spacing w:line="360" w:lineRule="auto"/>
            <w:ind w:left="1731" w:right="71"/>
            <w:jc w:val="left"/>
            <w:rPr>
              <w:rFonts w:asciiTheme="minorHAnsi" w:hAnsiTheme="minorHAnsi" w:cstheme="minorHAnsi"/>
              <w:b/>
              <w:sz w:val="18"/>
              <w:szCs w:val="18"/>
            </w:rPr>
          </w:pPr>
          <w:r w:rsidRPr="005238FD">
            <w:rPr>
              <w:rFonts w:asciiTheme="minorHAnsi" w:hAnsiTheme="minorHAnsi" w:cstheme="minorHAnsi"/>
              <w:spacing w:val="-20"/>
            </w:rPr>
            <w:t xml:space="preserve">Firma: 7º Ofício de Notas, Rua dos </w:t>
          </w:r>
          <w:proofErr w:type="spellStart"/>
          <w:r w:rsidRPr="005238FD">
            <w:rPr>
              <w:rFonts w:asciiTheme="minorHAnsi" w:hAnsiTheme="minorHAnsi" w:cstheme="minorHAnsi"/>
              <w:spacing w:val="-20"/>
            </w:rPr>
            <w:t>Goitacases</w:t>
          </w:r>
          <w:proofErr w:type="spellEnd"/>
          <w:r w:rsidRPr="005238FD">
            <w:rPr>
              <w:rFonts w:asciiTheme="minorHAnsi" w:hAnsiTheme="minorHAnsi" w:cstheme="minorHAnsi"/>
              <w:spacing w:val="-20"/>
            </w:rPr>
            <w:t>, nº 43, Centro, Belo Horizonte, MG</w:t>
          </w:r>
        </w:p>
      </w:tc>
    </w:tr>
    <w:tr w:rsidR="00B95040" w:rsidRPr="007F289D" w14:paraId="10C54F9A" w14:textId="77777777" w:rsidTr="0071111C">
      <w:trPr>
        <w:trHeight w:val="89"/>
      </w:trPr>
      <w:tc>
        <w:tcPr>
          <w:tcW w:w="3139" w:type="dxa"/>
        </w:tcPr>
        <w:p w14:paraId="184D7E8E" w14:textId="6E82EAB9" w:rsidR="00B95040" w:rsidRPr="00B95040" w:rsidRDefault="00B95040" w:rsidP="00B95040">
          <w:pPr>
            <w:spacing w:line="240" w:lineRule="auto"/>
            <w:jc w:val="center"/>
            <w:rPr>
              <w:b/>
              <w:sz w:val="18"/>
              <w:szCs w:val="18"/>
            </w:rPr>
          </w:pPr>
        </w:p>
      </w:tc>
      <w:tc>
        <w:tcPr>
          <w:tcW w:w="2701" w:type="dxa"/>
        </w:tcPr>
        <w:p w14:paraId="6FFCD909" w14:textId="221CBCE3" w:rsidR="00B95040" w:rsidRPr="00B95040" w:rsidRDefault="00B95040" w:rsidP="0071111C">
          <w:pPr>
            <w:spacing w:line="240" w:lineRule="auto"/>
            <w:rPr>
              <w:b/>
              <w:sz w:val="18"/>
              <w:szCs w:val="18"/>
            </w:rPr>
          </w:pPr>
        </w:p>
      </w:tc>
      <w:tc>
        <w:tcPr>
          <w:tcW w:w="4508" w:type="dxa"/>
        </w:tcPr>
        <w:p w14:paraId="521F2B19" w14:textId="6FA8806F" w:rsidR="00B95040" w:rsidRPr="00B95040" w:rsidRDefault="00D36B59" w:rsidP="0071111C">
          <w:pPr>
            <w:spacing w:line="240" w:lineRule="auto"/>
            <w:rPr>
              <w:b/>
              <w:sz w:val="18"/>
              <w:szCs w:val="18"/>
            </w:rPr>
          </w:pPr>
          <w:r>
            <w:rPr>
              <w:b/>
              <w:sz w:val="18"/>
              <w:szCs w:val="18"/>
            </w:rPr>
            <w:t xml:space="preserve">                                                                              </w:t>
          </w:r>
          <w:proofErr w:type="spellStart"/>
          <w:r w:rsidR="005238FD" w:rsidRPr="005238FD">
            <w:rPr>
              <w:b/>
              <w:sz w:val="18"/>
              <w:szCs w:val="18"/>
            </w:rPr>
            <w:t>Hojas</w:t>
          </w:r>
          <w:proofErr w:type="spellEnd"/>
          <w:r w:rsidR="005238FD" w:rsidRPr="005238FD">
            <w:rPr>
              <w:b/>
              <w:sz w:val="18"/>
              <w:szCs w:val="18"/>
            </w:rPr>
            <w:t xml:space="preserve"> nº  </w:t>
          </w:r>
        </w:p>
      </w:tc>
    </w:tr>
    <w:bookmarkEnd w:id="8"/>
  </w:tbl>
  <w:p w14:paraId="7C8B8189" w14:textId="77777777" w:rsidR="00DC67E5" w:rsidRPr="00585924" w:rsidRDefault="00DC67E5" w:rsidP="00585924">
    <w:pPr>
      <w:pStyle w:val="Cabealho"/>
      <w:jc w:val="center"/>
      <w:rPr>
        <w:b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E4C"/>
    <w:rsid w:val="0000086D"/>
    <w:rsid w:val="00010D08"/>
    <w:rsid w:val="00011CEF"/>
    <w:rsid w:val="0002160C"/>
    <w:rsid w:val="00021D8C"/>
    <w:rsid w:val="000306DF"/>
    <w:rsid w:val="00054BCC"/>
    <w:rsid w:val="00066275"/>
    <w:rsid w:val="000758F7"/>
    <w:rsid w:val="0007692D"/>
    <w:rsid w:val="0008003D"/>
    <w:rsid w:val="00082753"/>
    <w:rsid w:val="0008419B"/>
    <w:rsid w:val="00085279"/>
    <w:rsid w:val="00085E4C"/>
    <w:rsid w:val="00097B8D"/>
    <w:rsid w:val="00097EDF"/>
    <w:rsid w:val="000A4192"/>
    <w:rsid w:val="000A49F8"/>
    <w:rsid w:val="000B3EB0"/>
    <w:rsid w:val="000B4863"/>
    <w:rsid w:val="000B61FC"/>
    <w:rsid w:val="000C64B4"/>
    <w:rsid w:val="000E3811"/>
    <w:rsid w:val="00100F61"/>
    <w:rsid w:val="0010260B"/>
    <w:rsid w:val="00107B58"/>
    <w:rsid w:val="00110D0F"/>
    <w:rsid w:val="001220B2"/>
    <w:rsid w:val="00124BB6"/>
    <w:rsid w:val="001276D9"/>
    <w:rsid w:val="00131DA7"/>
    <w:rsid w:val="00161A0E"/>
    <w:rsid w:val="00163A68"/>
    <w:rsid w:val="00167496"/>
    <w:rsid w:val="00174DEE"/>
    <w:rsid w:val="00181E50"/>
    <w:rsid w:val="00195131"/>
    <w:rsid w:val="00195A5E"/>
    <w:rsid w:val="001A2A24"/>
    <w:rsid w:val="001A2D45"/>
    <w:rsid w:val="001A4CEF"/>
    <w:rsid w:val="001A5B1C"/>
    <w:rsid w:val="001C1ACB"/>
    <w:rsid w:val="001D2436"/>
    <w:rsid w:val="001E6FD5"/>
    <w:rsid w:val="001E73E6"/>
    <w:rsid w:val="001F2856"/>
    <w:rsid w:val="001F45DC"/>
    <w:rsid w:val="00201161"/>
    <w:rsid w:val="0022591B"/>
    <w:rsid w:val="00225987"/>
    <w:rsid w:val="0022731D"/>
    <w:rsid w:val="002332CF"/>
    <w:rsid w:val="00267192"/>
    <w:rsid w:val="00270A0A"/>
    <w:rsid w:val="00290735"/>
    <w:rsid w:val="00295AC1"/>
    <w:rsid w:val="00296127"/>
    <w:rsid w:val="002A0B63"/>
    <w:rsid w:val="002A3BBC"/>
    <w:rsid w:val="002A3E9F"/>
    <w:rsid w:val="002A7FC1"/>
    <w:rsid w:val="002C1678"/>
    <w:rsid w:val="002C6626"/>
    <w:rsid w:val="002E2730"/>
    <w:rsid w:val="002F0158"/>
    <w:rsid w:val="0030151D"/>
    <w:rsid w:val="00302307"/>
    <w:rsid w:val="00305C02"/>
    <w:rsid w:val="0031401A"/>
    <w:rsid w:val="00314091"/>
    <w:rsid w:val="00321AC0"/>
    <w:rsid w:val="00340D32"/>
    <w:rsid w:val="00363B49"/>
    <w:rsid w:val="00364147"/>
    <w:rsid w:val="00381769"/>
    <w:rsid w:val="00381A4A"/>
    <w:rsid w:val="003875AF"/>
    <w:rsid w:val="00390DDE"/>
    <w:rsid w:val="00391A05"/>
    <w:rsid w:val="003E259C"/>
    <w:rsid w:val="0040423B"/>
    <w:rsid w:val="004133CA"/>
    <w:rsid w:val="004148BC"/>
    <w:rsid w:val="00415D69"/>
    <w:rsid w:val="00422C7D"/>
    <w:rsid w:val="004410BC"/>
    <w:rsid w:val="00445196"/>
    <w:rsid w:val="00451636"/>
    <w:rsid w:val="00461E18"/>
    <w:rsid w:val="004861B3"/>
    <w:rsid w:val="00493569"/>
    <w:rsid w:val="004A2FFC"/>
    <w:rsid w:val="004C60FB"/>
    <w:rsid w:val="004E0AE0"/>
    <w:rsid w:val="004F0BB2"/>
    <w:rsid w:val="00501012"/>
    <w:rsid w:val="005100F0"/>
    <w:rsid w:val="00513A6D"/>
    <w:rsid w:val="005238FD"/>
    <w:rsid w:val="0054331A"/>
    <w:rsid w:val="005526F2"/>
    <w:rsid w:val="00563EC9"/>
    <w:rsid w:val="00563F44"/>
    <w:rsid w:val="00563F99"/>
    <w:rsid w:val="005711DF"/>
    <w:rsid w:val="00583D57"/>
    <w:rsid w:val="00585924"/>
    <w:rsid w:val="00596F71"/>
    <w:rsid w:val="005A7109"/>
    <w:rsid w:val="005B50DC"/>
    <w:rsid w:val="005B5F79"/>
    <w:rsid w:val="005B77A3"/>
    <w:rsid w:val="005D33D3"/>
    <w:rsid w:val="005D6669"/>
    <w:rsid w:val="005E6314"/>
    <w:rsid w:val="005F2226"/>
    <w:rsid w:val="00626851"/>
    <w:rsid w:val="0063751F"/>
    <w:rsid w:val="006446C8"/>
    <w:rsid w:val="0067773E"/>
    <w:rsid w:val="006B0D3E"/>
    <w:rsid w:val="006C65F3"/>
    <w:rsid w:val="006D4ED7"/>
    <w:rsid w:val="006E22D4"/>
    <w:rsid w:val="006E7D81"/>
    <w:rsid w:val="007047A8"/>
    <w:rsid w:val="0071111C"/>
    <w:rsid w:val="00715C8F"/>
    <w:rsid w:val="0072426E"/>
    <w:rsid w:val="00726934"/>
    <w:rsid w:val="007301DF"/>
    <w:rsid w:val="0073335F"/>
    <w:rsid w:val="00734B80"/>
    <w:rsid w:val="007404F3"/>
    <w:rsid w:val="007616DA"/>
    <w:rsid w:val="00764896"/>
    <w:rsid w:val="00776304"/>
    <w:rsid w:val="007905EC"/>
    <w:rsid w:val="00790729"/>
    <w:rsid w:val="00791706"/>
    <w:rsid w:val="00793969"/>
    <w:rsid w:val="007A34CB"/>
    <w:rsid w:val="007A6CA5"/>
    <w:rsid w:val="007B399D"/>
    <w:rsid w:val="007C5DE8"/>
    <w:rsid w:val="007E043E"/>
    <w:rsid w:val="007F289D"/>
    <w:rsid w:val="00800748"/>
    <w:rsid w:val="00803E2A"/>
    <w:rsid w:val="00805073"/>
    <w:rsid w:val="00823F82"/>
    <w:rsid w:val="008379FB"/>
    <w:rsid w:val="00855D66"/>
    <w:rsid w:val="00857393"/>
    <w:rsid w:val="008638BA"/>
    <w:rsid w:val="00871E6F"/>
    <w:rsid w:val="00873C23"/>
    <w:rsid w:val="00877289"/>
    <w:rsid w:val="008801D5"/>
    <w:rsid w:val="008A0AD4"/>
    <w:rsid w:val="008A475C"/>
    <w:rsid w:val="008B1E92"/>
    <w:rsid w:val="008B2FE0"/>
    <w:rsid w:val="008C1E8A"/>
    <w:rsid w:val="008C3B03"/>
    <w:rsid w:val="008E04E6"/>
    <w:rsid w:val="008E2009"/>
    <w:rsid w:val="008E35C0"/>
    <w:rsid w:val="008F0EB0"/>
    <w:rsid w:val="009316AF"/>
    <w:rsid w:val="009411C9"/>
    <w:rsid w:val="00941DA8"/>
    <w:rsid w:val="00942E3E"/>
    <w:rsid w:val="00956346"/>
    <w:rsid w:val="00962160"/>
    <w:rsid w:val="00962335"/>
    <w:rsid w:val="00963A37"/>
    <w:rsid w:val="00977E27"/>
    <w:rsid w:val="00987ABB"/>
    <w:rsid w:val="009A40FB"/>
    <w:rsid w:val="009A6D1D"/>
    <w:rsid w:val="009B25C0"/>
    <w:rsid w:val="009B68B6"/>
    <w:rsid w:val="009E7061"/>
    <w:rsid w:val="009E73EF"/>
    <w:rsid w:val="009F6699"/>
    <w:rsid w:val="00A10D13"/>
    <w:rsid w:val="00A211D5"/>
    <w:rsid w:val="00A31444"/>
    <w:rsid w:val="00A32764"/>
    <w:rsid w:val="00A43EE8"/>
    <w:rsid w:val="00A53BFD"/>
    <w:rsid w:val="00A60A48"/>
    <w:rsid w:val="00A643DF"/>
    <w:rsid w:val="00A80CF2"/>
    <w:rsid w:val="00A8594D"/>
    <w:rsid w:val="00A87B43"/>
    <w:rsid w:val="00AA04B8"/>
    <w:rsid w:val="00AA0739"/>
    <w:rsid w:val="00AA115F"/>
    <w:rsid w:val="00AB0890"/>
    <w:rsid w:val="00AB5083"/>
    <w:rsid w:val="00AC542C"/>
    <w:rsid w:val="00AD1D08"/>
    <w:rsid w:val="00AD48D5"/>
    <w:rsid w:val="00AE00D8"/>
    <w:rsid w:val="00AE7F9F"/>
    <w:rsid w:val="00AF54CE"/>
    <w:rsid w:val="00B055DC"/>
    <w:rsid w:val="00B34374"/>
    <w:rsid w:val="00B42825"/>
    <w:rsid w:val="00B43172"/>
    <w:rsid w:val="00B469F1"/>
    <w:rsid w:val="00B513D7"/>
    <w:rsid w:val="00B52477"/>
    <w:rsid w:val="00B64DB4"/>
    <w:rsid w:val="00B80A2F"/>
    <w:rsid w:val="00B95040"/>
    <w:rsid w:val="00BC590E"/>
    <w:rsid w:val="00BC5E16"/>
    <w:rsid w:val="00BC6DFA"/>
    <w:rsid w:val="00BD53CE"/>
    <w:rsid w:val="00BE2116"/>
    <w:rsid w:val="00BE21E3"/>
    <w:rsid w:val="00BE5E88"/>
    <w:rsid w:val="00BF40B4"/>
    <w:rsid w:val="00BF4D9D"/>
    <w:rsid w:val="00C024C8"/>
    <w:rsid w:val="00C04572"/>
    <w:rsid w:val="00C05A2D"/>
    <w:rsid w:val="00C07571"/>
    <w:rsid w:val="00C11E34"/>
    <w:rsid w:val="00C2757C"/>
    <w:rsid w:val="00C36CC3"/>
    <w:rsid w:val="00C507FD"/>
    <w:rsid w:val="00C73193"/>
    <w:rsid w:val="00C74200"/>
    <w:rsid w:val="00C84548"/>
    <w:rsid w:val="00C93396"/>
    <w:rsid w:val="00CA1511"/>
    <w:rsid w:val="00CA29C3"/>
    <w:rsid w:val="00CA3291"/>
    <w:rsid w:val="00CA37BA"/>
    <w:rsid w:val="00CA508A"/>
    <w:rsid w:val="00CB3D8C"/>
    <w:rsid w:val="00CB455B"/>
    <w:rsid w:val="00CC07F1"/>
    <w:rsid w:val="00CE00FE"/>
    <w:rsid w:val="00CE436C"/>
    <w:rsid w:val="00CE6E6E"/>
    <w:rsid w:val="00CF5CA2"/>
    <w:rsid w:val="00D0797A"/>
    <w:rsid w:val="00D119BC"/>
    <w:rsid w:val="00D23742"/>
    <w:rsid w:val="00D2504A"/>
    <w:rsid w:val="00D27DE4"/>
    <w:rsid w:val="00D3543D"/>
    <w:rsid w:val="00D36B59"/>
    <w:rsid w:val="00D41E5E"/>
    <w:rsid w:val="00D43ED3"/>
    <w:rsid w:val="00D462A9"/>
    <w:rsid w:val="00D71D83"/>
    <w:rsid w:val="00D72F16"/>
    <w:rsid w:val="00D820D5"/>
    <w:rsid w:val="00D83079"/>
    <w:rsid w:val="00D9046B"/>
    <w:rsid w:val="00DA7719"/>
    <w:rsid w:val="00DB392B"/>
    <w:rsid w:val="00DC67E5"/>
    <w:rsid w:val="00DD751A"/>
    <w:rsid w:val="00E23B76"/>
    <w:rsid w:val="00E26C3B"/>
    <w:rsid w:val="00E44D2C"/>
    <w:rsid w:val="00E5008D"/>
    <w:rsid w:val="00E51A98"/>
    <w:rsid w:val="00E7160D"/>
    <w:rsid w:val="00E841CF"/>
    <w:rsid w:val="00E91C67"/>
    <w:rsid w:val="00EA14C3"/>
    <w:rsid w:val="00EA3E4F"/>
    <w:rsid w:val="00ED034B"/>
    <w:rsid w:val="00ED447D"/>
    <w:rsid w:val="00F11FF0"/>
    <w:rsid w:val="00F14843"/>
    <w:rsid w:val="00F167BA"/>
    <w:rsid w:val="00F17356"/>
    <w:rsid w:val="00F22373"/>
    <w:rsid w:val="00F26CF2"/>
    <w:rsid w:val="00F35A92"/>
    <w:rsid w:val="00F36A12"/>
    <w:rsid w:val="00F40854"/>
    <w:rsid w:val="00F4518C"/>
    <w:rsid w:val="00F45EDF"/>
    <w:rsid w:val="00F7368D"/>
    <w:rsid w:val="00F74DDC"/>
    <w:rsid w:val="00F94EB7"/>
    <w:rsid w:val="00FB4F8E"/>
    <w:rsid w:val="00FC32C8"/>
    <w:rsid w:val="00FE3878"/>
    <w:rsid w:val="00FF0DF4"/>
    <w:rsid w:val="00FF148D"/>
    <w:rsid w:val="00FF6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mn-Mon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59967"/>
  <w15:chartTrackingRefBased/>
  <w15:docId w15:val="{3E9D81F9-FCA3-411D-A738-7DBA8FC4B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spacing w:line="240" w:lineRule="exac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14"/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fPopup">
    <w:name w:val="WfPopup"/>
    <w:link w:val="WfPopupChar"/>
    <w:rsid w:val="00D3543D"/>
    <w:pPr>
      <w:pBdr>
        <w:top w:val="single" w:sz="4" w:space="0" w:color="C0C0C0" w:shadow="1"/>
        <w:left w:val="single" w:sz="4" w:space="0" w:color="C0C0C0" w:shadow="1"/>
        <w:bottom w:val="single" w:sz="4" w:space="0" w:color="C0C0C0" w:shadow="1"/>
        <w:right w:val="single" w:sz="4" w:space="0" w:color="C0C0C0" w:shadow="1"/>
      </w:pBdr>
      <w:shd w:val="clear" w:color="auto" w:fill="FFFFDD"/>
      <w:spacing w:after="20" w:line="180" w:lineRule="exact"/>
    </w:pPr>
    <w:rPr>
      <w:rFonts w:ascii="Lucida Sans Unicode" w:hAnsi="Lucida Sans Unicode" w:cs="Lucida Sans Unicode"/>
      <w:noProof/>
      <w:sz w:val="18"/>
      <w:szCs w:val="22"/>
      <w:lang w:eastAsia="en-US"/>
    </w:rPr>
  </w:style>
  <w:style w:type="character" w:customStyle="1" w:styleId="WfPopupChar">
    <w:name w:val="WfPopup Char"/>
    <w:basedOn w:val="Fontepargpadro"/>
    <w:link w:val="WfPopup"/>
    <w:rsid w:val="00D3543D"/>
    <w:rPr>
      <w:rFonts w:ascii="Lucida Sans Unicode" w:hAnsi="Lucida Sans Unicode" w:cs="Lucida Sans Unicode"/>
      <w:noProof/>
      <w:sz w:val="18"/>
      <w:szCs w:val="22"/>
      <w:shd w:val="clear" w:color="auto" w:fill="FFFFDD"/>
      <w:lang w:val="pt-BR" w:eastAsia="en-US" w:bidi="ar-SA"/>
    </w:rPr>
  </w:style>
  <w:style w:type="paragraph" w:styleId="Cabealho">
    <w:name w:val="header"/>
    <w:basedOn w:val="Normal"/>
    <w:link w:val="Cabealho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67E5"/>
  </w:style>
  <w:style w:type="paragraph" w:styleId="Rodap">
    <w:name w:val="footer"/>
    <w:basedOn w:val="Normal"/>
    <w:link w:val="RodapChar"/>
    <w:uiPriority w:val="99"/>
    <w:unhideWhenUsed/>
    <w:rsid w:val="00DC67E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67E5"/>
  </w:style>
  <w:style w:type="table" w:styleId="Tabelacomgrade">
    <w:name w:val="Table Grid"/>
    <w:basedOn w:val="Tabelanormal"/>
    <w:uiPriority w:val="39"/>
    <w:rsid w:val="00DC6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3E259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259C"/>
    <w:rPr>
      <w:rFonts w:ascii="Segoe UI" w:hAnsi="Segoe UI" w:cs="Segoe UI"/>
      <w:sz w:val="18"/>
      <w:szCs w:val="18"/>
    </w:rPr>
  </w:style>
  <w:style w:type="paragraph" w:styleId="Recuodecorpodetexto">
    <w:name w:val="Body Text Indent"/>
    <w:basedOn w:val="Normal"/>
    <w:link w:val="RecuodecorpodetextoChar"/>
    <w:rsid w:val="004148BC"/>
    <w:pPr>
      <w:overflowPunct w:val="0"/>
      <w:autoSpaceDE w:val="0"/>
      <w:autoSpaceDN w:val="0"/>
      <w:adjustRightInd w:val="0"/>
      <w:ind w:left="1276"/>
      <w:textAlignment w:val="baseline"/>
    </w:pPr>
    <w:rPr>
      <w:rFonts w:ascii="Arial" w:eastAsia="Times New Roman" w:hAnsi="Arial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rsid w:val="004148BC"/>
    <w:rPr>
      <w:rFonts w:ascii="Arial" w:eastAsia="Times New Roman" w:hAnsi="Arial"/>
      <w:sz w:val="22"/>
      <w:szCs w:val="22"/>
    </w:rPr>
  </w:style>
  <w:style w:type="paragraph" w:styleId="Ttulo">
    <w:name w:val="Title"/>
    <w:basedOn w:val="Normal"/>
    <w:link w:val="TtuloChar"/>
    <w:uiPriority w:val="99"/>
    <w:qFormat/>
    <w:rsid w:val="0071111C"/>
    <w:pPr>
      <w:spacing w:line="240" w:lineRule="auto"/>
      <w:jc w:val="center"/>
    </w:pPr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customStyle="1" w:styleId="TtuloChar">
    <w:name w:val="Título Char"/>
    <w:basedOn w:val="Fontepargpadro"/>
    <w:link w:val="Ttulo"/>
    <w:uiPriority w:val="99"/>
    <w:qFormat/>
    <w:rsid w:val="0071111C"/>
    <w:rPr>
      <w:rFonts w:ascii="Times New Roman" w:eastAsia="Times New Roman" w:hAnsi="Times New Roman"/>
      <w:b/>
      <w:bCs/>
      <w:sz w:val="24"/>
      <w:szCs w:val="24"/>
      <w:lang w:val="es-ES" w:eastAsia="es-ES"/>
    </w:rPr>
  </w:style>
  <w:style w:type="character" w:styleId="Nmerodepgina">
    <w:name w:val="page number"/>
    <w:qFormat/>
    <w:rsid w:val="0071111C"/>
    <w:rPr>
      <w:rFonts w:cs="Times New Roman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5238F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5238FD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7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Meu%20Drive\!Meus%20arquivos\Formata&#231;&#227;o\MODELO%20JUR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B20F3D-6744-491B-8E22-95C576986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 JUR</Template>
  <TotalTime>2</TotalTime>
  <Pages>1</Pages>
  <Words>133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Korn Traduções</Company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Vitoria Silva</dc:creator>
  <cp:keywords/>
  <cp:lastModifiedBy>Guilherme Fernandes</cp:lastModifiedBy>
  <cp:revision>5</cp:revision>
  <cp:lastPrinted>2019-12-05T20:13:00Z</cp:lastPrinted>
  <dcterms:created xsi:type="dcterms:W3CDTF">2025-06-05T19:47:00Z</dcterms:created>
  <dcterms:modified xsi:type="dcterms:W3CDTF">2025-07-08T12:31:00Z</dcterms:modified>
</cp:coreProperties>
</file>