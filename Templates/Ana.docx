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297D" w14:textId="77777777" w:rsidR="008E35C0" w:rsidRPr="008E35C0" w:rsidRDefault="008E35C0" w:rsidP="008E35C0">
      <w:pPr>
        <w:widowControl w:val="0"/>
        <w:tabs>
          <w:tab w:val="right" w:leader="hyphen" w:pos="6840"/>
        </w:tabs>
        <w:ind w:right="74"/>
        <w:rPr>
          <w:rFonts w:asciiTheme="minorHAnsi" w:hAnsiTheme="minorHAnsi" w:cstheme="minorHAnsi"/>
          <w:sz w:val="18"/>
          <w:szCs w:val="18"/>
        </w:rPr>
      </w:pPr>
      <w:bookmarkStart w:id="0" w:name="_Hlk30834214"/>
      <w:bookmarkStart w:id="1" w:name="_Hlk142398523"/>
      <w:bookmarkStart w:id="2" w:name="_Hlk196301614"/>
      <w:r w:rsidRPr="008E35C0">
        <w:rPr>
          <w:rFonts w:asciiTheme="minorHAnsi" w:hAnsiTheme="minorHAnsi" w:cstheme="minorHAnsi"/>
          <w:sz w:val="18"/>
          <w:szCs w:val="18"/>
        </w:rPr>
        <w:t xml:space="preserve">Eu, abaixo assinada, Tradutora Pública e Intérprete Comercial Juramentada, matriculada sob o nº 153 na Junta Comercial do Estado do Rio de Janeiro, CPF nº 074.159.927-92, declaro que me foi apresentado o documento abaixo indicado, exarado no idioma inglês, a fim de </w:t>
      </w:r>
    </w:p>
    <w:p w14:paraId="10C86F50" w14:textId="77777777" w:rsidR="008E35C0" w:rsidRPr="008E35C0" w:rsidRDefault="008E35C0" w:rsidP="008E35C0">
      <w:pPr>
        <w:widowControl w:val="0"/>
        <w:pBdr>
          <w:bottom w:val="single" w:sz="6" w:space="1" w:color="auto"/>
        </w:pBdr>
        <w:tabs>
          <w:tab w:val="right" w:leader="hyphen" w:pos="6840"/>
        </w:tabs>
        <w:ind w:right="74"/>
        <w:rPr>
          <w:rFonts w:asciiTheme="minorHAnsi" w:hAnsiTheme="minorHAnsi" w:cstheme="minorHAnsi"/>
          <w:sz w:val="18"/>
          <w:szCs w:val="18"/>
        </w:rPr>
      </w:pPr>
      <w:r w:rsidRPr="008E35C0">
        <w:rPr>
          <w:rFonts w:asciiTheme="minorHAnsi" w:hAnsiTheme="minorHAnsi" w:cstheme="minorHAnsi"/>
          <w:sz w:val="18"/>
          <w:szCs w:val="18"/>
        </w:rPr>
        <w:t>traduzi-lo para o vernáculo, o que cumpro em razão de meu ofício.</w:t>
      </w:r>
      <w:bookmarkEnd w:id="0"/>
      <w:bookmarkEnd w:id="1"/>
    </w:p>
    <w:p w14:paraId="1E2CAB91" w14:textId="55B24663" w:rsidR="008E35C0" w:rsidRDefault="008E35C0" w:rsidP="0071111C">
      <w:pPr>
        <w:widowControl w:val="0"/>
        <w:tabs>
          <w:tab w:val="right" w:leader="hyphen" w:pos="6840"/>
        </w:tabs>
        <w:spacing w:line="360" w:lineRule="auto"/>
        <w:ind w:right="71"/>
        <w:rPr>
          <w:rFonts w:asciiTheme="minorHAnsi" w:hAnsiTheme="minorHAnsi" w:cstheme="minorHAnsi"/>
          <w:b/>
          <w:bCs/>
          <w:sz w:val="18"/>
          <w:szCs w:val="18"/>
        </w:rPr>
      </w:pPr>
    </w:p>
    <w:p w14:paraId="6AF8FB97" w14:textId="5082A9A4" w:rsidR="0071111C" w:rsidRPr="0071111C" w:rsidRDefault="0071111C" w:rsidP="0071111C">
      <w:pPr>
        <w:widowControl w:val="0"/>
        <w:tabs>
          <w:tab w:val="right" w:leader="hyphen" w:pos="6840"/>
        </w:tabs>
        <w:spacing w:line="360" w:lineRule="auto"/>
        <w:ind w:right="71"/>
        <w:rPr>
          <w:rFonts w:asciiTheme="minorHAnsi" w:hAnsiTheme="minorHAnsi" w:cstheme="minorHAnsi"/>
          <w:b/>
          <w:sz w:val="18"/>
          <w:szCs w:val="18"/>
        </w:rPr>
      </w:pPr>
      <w:r w:rsidRPr="0071111C">
        <w:rPr>
          <w:rFonts w:asciiTheme="minorHAnsi" w:hAnsiTheme="minorHAnsi" w:cstheme="minorHAnsi"/>
          <w:b/>
          <w:bCs/>
          <w:sz w:val="18"/>
          <w:szCs w:val="18"/>
        </w:rPr>
        <w:t xml:space="preserve">Tradução </w:t>
      </w:r>
      <w:proofErr w:type="spellStart"/>
      <w:r w:rsidRPr="0071111C">
        <w:rPr>
          <w:rFonts w:asciiTheme="minorHAnsi" w:hAnsiTheme="minorHAnsi" w:cstheme="minorHAnsi"/>
          <w:b/>
          <w:bCs/>
          <w:sz w:val="18"/>
          <w:szCs w:val="18"/>
        </w:rPr>
        <w:t>nºXXX</w:t>
      </w:r>
      <w:proofErr w:type="spellEnd"/>
    </w:p>
    <w:bookmarkEnd w:id="2"/>
    <w:p w14:paraId="19817D6A" w14:textId="7A6A5D2E" w:rsidR="0071111C" w:rsidRDefault="00942E3E" w:rsidP="009F7A85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16D1CDC6" w14:textId="77777777" w:rsidR="0071111C" w:rsidRDefault="0071111C" w:rsidP="00DA7719">
      <w:pPr>
        <w:rPr>
          <w:sz w:val="20"/>
          <w:szCs w:val="20"/>
        </w:rPr>
      </w:pPr>
    </w:p>
    <w:p w14:paraId="5506BF11" w14:textId="77777777" w:rsidR="0071111C" w:rsidRPr="00DA7719" w:rsidRDefault="0071111C" w:rsidP="00DA7719">
      <w:pPr>
        <w:rPr>
          <w:sz w:val="20"/>
          <w:szCs w:val="20"/>
        </w:rPr>
      </w:pPr>
    </w:p>
    <w:p w14:paraId="713A9BA0" w14:textId="77777777" w:rsidR="0071111C" w:rsidRDefault="0071111C" w:rsidP="00DA7719">
      <w:pPr>
        <w:rPr>
          <w:sz w:val="20"/>
          <w:szCs w:val="20"/>
        </w:rPr>
      </w:pPr>
      <w:bookmarkStart w:id="3" w:name="_Hlk118806588"/>
    </w:p>
    <w:p w14:paraId="45B7E605" w14:textId="77777777" w:rsidR="0071111C" w:rsidRDefault="0071111C" w:rsidP="00DA7719">
      <w:pPr>
        <w:rPr>
          <w:sz w:val="20"/>
          <w:szCs w:val="20"/>
        </w:rPr>
      </w:pPr>
    </w:p>
    <w:p w14:paraId="10E41F5C" w14:textId="77777777" w:rsidR="0071111C" w:rsidRDefault="0071111C" w:rsidP="00DA7719">
      <w:pPr>
        <w:rPr>
          <w:sz w:val="20"/>
          <w:szCs w:val="20"/>
        </w:rPr>
      </w:pPr>
    </w:p>
    <w:p w14:paraId="337A521B" w14:textId="77777777" w:rsidR="0071111C" w:rsidRDefault="0071111C" w:rsidP="00DA7719">
      <w:pPr>
        <w:rPr>
          <w:sz w:val="20"/>
          <w:szCs w:val="20"/>
        </w:rPr>
      </w:pPr>
    </w:p>
    <w:p w14:paraId="55C4F40D" w14:textId="77777777" w:rsidR="0071111C" w:rsidRDefault="0071111C" w:rsidP="00DA7719">
      <w:pPr>
        <w:rPr>
          <w:sz w:val="20"/>
          <w:szCs w:val="20"/>
        </w:rPr>
      </w:pPr>
    </w:p>
    <w:p w14:paraId="6E1C0FC6" w14:textId="77777777" w:rsidR="0071111C" w:rsidRDefault="0071111C" w:rsidP="00DA7719">
      <w:pPr>
        <w:rPr>
          <w:sz w:val="20"/>
          <w:szCs w:val="20"/>
        </w:rPr>
      </w:pPr>
    </w:p>
    <w:p w14:paraId="2A43B7F7" w14:textId="77777777" w:rsidR="0071111C" w:rsidRDefault="0071111C" w:rsidP="00DA7719">
      <w:pPr>
        <w:rPr>
          <w:sz w:val="20"/>
          <w:szCs w:val="20"/>
        </w:rPr>
      </w:pPr>
    </w:p>
    <w:p w14:paraId="14B08020" w14:textId="77777777" w:rsidR="0071111C" w:rsidRDefault="0071111C" w:rsidP="00DA7719">
      <w:pPr>
        <w:rPr>
          <w:sz w:val="20"/>
          <w:szCs w:val="20"/>
        </w:rPr>
      </w:pPr>
    </w:p>
    <w:p w14:paraId="1862B9B7" w14:textId="77777777" w:rsidR="0071111C" w:rsidRDefault="0071111C" w:rsidP="00DA7719">
      <w:pPr>
        <w:rPr>
          <w:sz w:val="20"/>
          <w:szCs w:val="20"/>
        </w:rPr>
      </w:pPr>
    </w:p>
    <w:p w14:paraId="7E3D383D" w14:textId="77777777" w:rsidR="0071111C" w:rsidRDefault="0071111C" w:rsidP="00DA7719">
      <w:pPr>
        <w:rPr>
          <w:sz w:val="20"/>
          <w:szCs w:val="20"/>
        </w:rPr>
      </w:pPr>
    </w:p>
    <w:p w14:paraId="53FDCC7F" w14:textId="77777777" w:rsidR="0071111C" w:rsidRDefault="0071111C" w:rsidP="00DA7719">
      <w:pPr>
        <w:rPr>
          <w:sz w:val="20"/>
          <w:szCs w:val="20"/>
        </w:rPr>
      </w:pPr>
    </w:p>
    <w:p w14:paraId="38D73CEE" w14:textId="77777777" w:rsidR="0071111C" w:rsidRDefault="0071111C" w:rsidP="00DA7719">
      <w:pPr>
        <w:rPr>
          <w:sz w:val="20"/>
          <w:szCs w:val="20"/>
        </w:rPr>
      </w:pPr>
    </w:p>
    <w:p w14:paraId="7B1351B8" w14:textId="77777777" w:rsidR="0071111C" w:rsidRDefault="0071111C" w:rsidP="00DA7719">
      <w:pPr>
        <w:rPr>
          <w:sz w:val="20"/>
          <w:szCs w:val="20"/>
        </w:rPr>
      </w:pPr>
    </w:p>
    <w:p w14:paraId="52CC3BB9" w14:textId="77777777" w:rsidR="0071111C" w:rsidRDefault="0071111C" w:rsidP="00DA7719">
      <w:pPr>
        <w:rPr>
          <w:sz w:val="20"/>
          <w:szCs w:val="20"/>
        </w:rPr>
      </w:pPr>
    </w:p>
    <w:p w14:paraId="4F506378" w14:textId="77777777" w:rsidR="0071111C" w:rsidRDefault="0071111C" w:rsidP="00DA7719">
      <w:pPr>
        <w:rPr>
          <w:sz w:val="20"/>
          <w:szCs w:val="20"/>
        </w:rPr>
      </w:pPr>
    </w:p>
    <w:p w14:paraId="049C8477" w14:textId="77777777" w:rsidR="0071111C" w:rsidRDefault="0071111C" w:rsidP="00DA7719">
      <w:pPr>
        <w:rPr>
          <w:sz w:val="20"/>
          <w:szCs w:val="20"/>
        </w:rPr>
      </w:pPr>
    </w:p>
    <w:p w14:paraId="2545A33F" w14:textId="77777777" w:rsidR="0071111C" w:rsidRDefault="0071111C" w:rsidP="00DA7719">
      <w:pPr>
        <w:rPr>
          <w:sz w:val="20"/>
          <w:szCs w:val="20"/>
        </w:rPr>
      </w:pPr>
    </w:p>
    <w:p w14:paraId="0A3BFA04" w14:textId="77777777" w:rsidR="0071111C" w:rsidRDefault="0071111C" w:rsidP="00DA7719">
      <w:pPr>
        <w:rPr>
          <w:sz w:val="20"/>
          <w:szCs w:val="20"/>
        </w:rPr>
      </w:pPr>
    </w:p>
    <w:p w14:paraId="3D9D71A7" w14:textId="77777777" w:rsidR="0071111C" w:rsidRDefault="0071111C" w:rsidP="00DA7719">
      <w:pPr>
        <w:rPr>
          <w:sz w:val="20"/>
          <w:szCs w:val="20"/>
        </w:rPr>
      </w:pPr>
    </w:p>
    <w:p w14:paraId="027B2DEC" w14:textId="77777777" w:rsidR="0071111C" w:rsidRDefault="0071111C" w:rsidP="00DA7719">
      <w:pPr>
        <w:rPr>
          <w:sz w:val="20"/>
          <w:szCs w:val="20"/>
        </w:rPr>
      </w:pPr>
    </w:p>
    <w:p w14:paraId="11FB0293" w14:textId="77777777" w:rsidR="0071111C" w:rsidRDefault="0071111C" w:rsidP="00DA7719">
      <w:pPr>
        <w:rPr>
          <w:sz w:val="20"/>
          <w:szCs w:val="20"/>
        </w:rPr>
      </w:pPr>
    </w:p>
    <w:p w14:paraId="0A869275" w14:textId="77777777" w:rsidR="0071111C" w:rsidRDefault="0071111C" w:rsidP="00DA7719">
      <w:pPr>
        <w:rPr>
          <w:sz w:val="20"/>
          <w:szCs w:val="20"/>
        </w:rPr>
      </w:pPr>
    </w:p>
    <w:p w14:paraId="7E681415" w14:textId="77777777" w:rsidR="0071111C" w:rsidRDefault="0071111C" w:rsidP="00DA7719">
      <w:pPr>
        <w:rPr>
          <w:sz w:val="20"/>
          <w:szCs w:val="20"/>
        </w:rPr>
      </w:pPr>
    </w:p>
    <w:p w14:paraId="593D33F4" w14:textId="77777777" w:rsidR="0071111C" w:rsidRDefault="0071111C" w:rsidP="00DA7719">
      <w:pPr>
        <w:rPr>
          <w:sz w:val="20"/>
          <w:szCs w:val="20"/>
        </w:rPr>
      </w:pPr>
    </w:p>
    <w:p w14:paraId="17D77A68" w14:textId="77777777" w:rsidR="0071111C" w:rsidRDefault="0071111C" w:rsidP="00DA7719">
      <w:pPr>
        <w:rPr>
          <w:sz w:val="20"/>
          <w:szCs w:val="20"/>
        </w:rPr>
      </w:pPr>
    </w:p>
    <w:p w14:paraId="7BB0366B" w14:textId="77777777" w:rsidR="0071111C" w:rsidRDefault="0071111C" w:rsidP="00DA7719">
      <w:pPr>
        <w:rPr>
          <w:sz w:val="20"/>
          <w:szCs w:val="20"/>
        </w:rPr>
      </w:pPr>
    </w:p>
    <w:p w14:paraId="44274A45" w14:textId="358FC7A2" w:rsidR="0071111C" w:rsidRDefault="00381A4A" w:rsidP="00381A4A">
      <w:pPr>
        <w:tabs>
          <w:tab w:val="left" w:pos="9144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1C9652B5" w14:textId="77777777" w:rsidR="0071111C" w:rsidRDefault="0071111C" w:rsidP="00DA7719">
      <w:pPr>
        <w:rPr>
          <w:sz w:val="20"/>
          <w:szCs w:val="20"/>
        </w:rPr>
      </w:pPr>
    </w:p>
    <w:p w14:paraId="7FAE6CBA" w14:textId="77777777" w:rsidR="0071111C" w:rsidRDefault="0071111C" w:rsidP="00DA7719">
      <w:pPr>
        <w:rPr>
          <w:sz w:val="20"/>
          <w:szCs w:val="20"/>
        </w:rPr>
      </w:pPr>
    </w:p>
    <w:p w14:paraId="2378F081" w14:textId="77777777" w:rsidR="0071111C" w:rsidRDefault="0071111C" w:rsidP="00DA7719">
      <w:pPr>
        <w:rPr>
          <w:sz w:val="20"/>
          <w:szCs w:val="20"/>
        </w:rPr>
      </w:pPr>
    </w:p>
    <w:p w14:paraId="6CC0345E" w14:textId="77777777" w:rsidR="0071111C" w:rsidRDefault="0071111C" w:rsidP="00DA7719">
      <w:pPr>
        <w:rPr>
          <w:sz w:val="20"/>
          <w:szCs w:val="20"/>
        </w:rPr>
      </w:pPr>
    </w:p>
    <w:p w14:paraId="114FDC16" w14:textId="24A5E021" w:rsidR="00DA7719" w:rsidRPr="00DA7719" w:rsidRDefault="00DA7719" w:rsidP="00DA7719">
      <w:pPr>
        <w:rPr>
          <w:sz w:val="20"/>
          <w:szCs w:val="20"/>
        </w:rPr>
      </w:pPr>
      <w:bookmarkStart w:id="4" w:name="_Hlk196301648"/>
      <w:r w:rsidRPr="00DA7719">
        <w:rPr>
          <w:sz w:val="20"/>
          <w:szCs w:val="20"/>
        </w:rPr>
        <w:t>----------------------------------------------------------------------------------------------------------------------------</w:t>
      </w:r>
      <w:r>
        <w:rPr>
          <w:sz w:val="20"/>
          <w:szCs w:val="20"/>
        </w:rPr>
        <w:t>--------------------------------------</w:t>
      </w:r>
      <w:r w:rsidRPr="00DA7719">
        <w:rPr>
          <w:sz w:val="20"/>
          <w:szCs w:val="20"/>
        </w:rPr>
        <w:t>------</w:t>
      </w:r>
    </w:p>
    <w:p w14:paraId="28A9B020" w14:textId="2020BABC" w:rsidR="0071111C" w:rsidRPr="0071111C" w:rsidRDefault="0071111C" w:rsidP="0071111C">
      <w:pPr>
        <w:widowControl w:val="0"/>
        <w:tabs>
          <w:tab w:val="right" w:leader="hyphen" w:pos="6840"/>
        </w:tabs>
        <w:ind w:right="71"/>
        <w:rPr>
          <w:rFonts w:asciiTheme="minorHAnsi" w:hAnsiTheme="minorHAnsi" w:cstheme="minorHAnsi"/>
          <w:bCs/>
          <w:sz w:val="18"/>
          <w:szCs w:val="18"/>
        </w:rPr>
      </w:pPr>
      <w:bookmarkStart w:id="5" w:name="_Hlk142398532"/>
      <w:bookmarkEnd w:id="3"/>
      <w:r w:rsidRPr="0071111C">
        <w:rPr>
          <w:rFonts w:asciiTheme="minorHAnsi" w:hAnsiTheme="minorHAnsi" w:cstheme="minorHAnsi"/>
          <w:bCs/>
          <w:sz w:val="18"/>
          <w:szCs w:val="18"/>
        </w:rPr>
        <w:t xml:space="preserve">[ESTA TRADUÇÃO não implica julgamento sobre a forma, a autenticidade, a veracidade e/ou o conteúdo do documento traduzido]. </w:t>
      </w:r>
    </w:p>
    <w:p w14:paraId="10D67732" w14:textId="361E2834" w:rsidR="0071111C" w:rsidRPr="0071111C" w:rsidRDefault="0071111C" w:rsidP="0071111C">
      <w:pPr>
        <w:tabs>
          <w:tab w:val="right" w:leader="hyphen" w:pos="7380"/>
        </w:tabs>
        <w:rPr>
          <w:rFonts w:asciiTheme="minorHAnsi" w:hAnsiTheme="minorHAnsi" w:cstheme="minorHAnsi"/>
          <w:bCs/>
          <w:sz w:val="18"/>
          <w:szCs w:val="18"/>
        </w:rPr>
      </w:pPr>
      <w:r w:rsidRPr="0071111C">
        <w:rPr>
          <w:rFonts w:asciiTheme="minorHAnsi" w:hAnsiTheme="minorHAnsi" w:cstheme="minorHAnsi"/>
          <w:bCs/>
          <w:sz w:val="18"/>
          <w:szCs w:val="18"/>
        </w:rPr>
        <w:t xml:space="preserve">ERA O QUE CONSTAVA do referido documento ao qual me reporto e, por ser verdade, DOU FÉ. </w:t>
      </w:r>
    </w:p>
    <w:p w14:paraId="0EA77C27" w14:textId="54301745" w:rsidR="0071111C" w:rsidRPr="0071111C" w:rsidRDefault="0071111C" w:rsidP="0071111C">
      <w:pPr>
        <w:tabs>
          <w:tab w:val="right" w:leader="hyphen" w:pos="7380"/>
        </w:tabs>
        <w:rPr>
          <w:rFonts w:asciiTheme="minorHAnsi" w:hAnsiTheme="minorHAnsi" w:cstheme="minorHAnsi"/>
          <w:bCs/>
          <w:i/>
          <w:sz w:val="18"/>
          <w:szCs w:val="18"/>
        </w:rPr>
      </w:pPr>
      <w:r w:rsidRPr="0071111C">
        <w:rPr>
          <w:rFonts w:asciiTheme="minorHAnsi" w:hAnsiTheme="minorHAnsi" w:cstheme="minorHAnsi"/>
          <w:bCs/>
          <w:sz w:val="18"/>
          <w:szCs w:val="18"/>
        </w:rPr>
        <w:t>POR TRADUÇÃO CONFORME</w:t>
      </w:r>
      <w:r w:rsidRPr="0071111C">
        <w:rPr>
          <w:rFonts w:asciiTheme="minorHAnsi" w:hAnsiTheme="minorHAnsi" w:cstheme="minorHAnsi"/>
          <w:bCs/>
          <w:i/>
          <w:sz w:val="18"/>
          <w:szCs w:val="18"/>
        </w:rPr>
        <w:t>.</w:t>
      </w:r>
    </w:p>
    <w:p w14:paraId="297E7DAD" w14:textId="77777777" w:rsidR="0071111C" w:rsidRDefault="0071111C" w:rsidP="0071111C">
      <w:pPr>
        <w:tabs>
          <w:tab w:val="right" w:pos="7452"/>
        </w:tabs>
        <w:jc w:val="center"/>
        <w:rPr>
          <w:rFonts w:asciiTheme="minorHAnsi" w:hAnsiTheme="minorHAnsi" w:cstheme="minorHAnsi"/>
          <w:bCs/>
          <w:sz w:val="18"/>
          <w:szCs w:val="18"/>
        </w:rPr>
      </w:pPr>
    </w:p>
    <w:p w14:paraId="4A52A67B" w14:textId="4C47715C" w:rsidR="0071111C" w:rsidRPr="0071111C" w:rsidRDefault="0071111C" w:rsidP="0071111C">
      <w:pPr>
        <w:tabs>
          <w:tab w:val="right" w:pos="7452"/>
        </w:tabs>
        <w:jc w:val="center"/>
        <w:rPr>
          <w:rFonts w:asciiTheme="minorHAnsi" w:hAnsiTheme="minorHAnsi" w:cstheme="minorHAnsi"/>
          <w:bCs/>
          <w:sz w:val="18"/>
          <w:szCs w:val="18"/>
        </w:rPr>
      </w:pPr>
      <w:r w:rsidRPr="0071111C">
        <w:rPr>
          <w:rFonts w:asciiTheme="minorHAnsi" w:hAnsiTheme="minorHAnsi" w:cstheme="minorHAnsi"/>
          <w:bCs/>
          <w:sz w:val="18"/>
          <w:szCs w:val="18"/>
        </w:rPr>
        <w:t xml:space="preserve">Rio de Janeiro, </w:t>
      </w:r>
      <w:r w:rsidR="009F7A85" w:rsidRPr="009F7A85">
        <w:rPr>
          <w:rFonts w:asciiTheme="minorHAnsi" w:hAnsiTheme="minorHAnsi" w:cstheme="minorHAnsi"/>
          <w:bCs/>
          <w:sz w:val="18"/>
          <w:szCs w:val="18"/>
        </w:rPr>
        <w:t xml:space="preserve">x de </w:t>
      </w:r>
      <w:proofErr w:type="spellStart"/>
      <w:r w:rsidR="009F7A85" w:rsidRPr="009F7A85">
        <w:rPr>
          <w:rFonts w:asciiTheme="minorHAnsi" w:hAnsiTheme="minorHAnsi" w:cstheme="minorHAnsi"/>
          <w:bCs/>
          <w:sz w:val="18"/>
          <w:szCs w:val="18"/>
        </w:rPr>
        <w:t>xxx</w:t>
      </w:r>
      <w:proofErr w:type="spellEnd"/>
      <w:r w:rsidR="009F7A85" w:rsidRPr="009F7A85">
        <w:rPr>
          <w:rFonts w:asciiTheme="minorHAnsi" w:hAnsiTheme="minorHAnsi" w:cstheme="minorHAnsi"/>
          <w:bCs/>
          <w:sz w:val="18"/>
          <w:szCs w:val="18"/>
        </w:rPr>
        <w:t xml:space="preserve"> de </w:t>
      </w:r>
      <w:proofErr w:type="spellStart"/>
      <w:r w:rsidR="009F7A85" w:rsidRPr="009F7A85">
        <w:rPr>
          <w:rFonts w:asciiTheme="minorHAnsi" w:hAnsiTheme="minorHAnsi" w:cstheme="minorHAnsi"/>
          <w:bCs/>
          <w:sz w:val="18"/>
          <w:szCs w:val="18"/>
        </w:rPr>
        <w:t>xxxx</w:t>
      </w:r>
      <w:proofErr w:type="spellEnd"/>
      <w:r w:rsidRPr="0071111C">
        <w:rPr>
          <w:rFonts w:asciiTheme="minorHAnsi" w:hAnsiTheme="minorHAnsi" w:cstheme="minorHAnsi"/>
          <w:bCs/>
          <w:sz w:val="18"/>
          <w:szCs w:val="18"/>
        </w:rPr>
        <w:t>.</w:t>
      </w:r>
    </w:p>
    <w:bookmarkEnd w:id="4"/>
    <w:p w14:paraId="1BEAB47F" w14:textId="77777777" w:rsidR="00DA7719" w:rsidRPr="00DA7719" w:rsidRDefault="00DA7719" w:rsidP="00DA7719">
      <w:pPr>
        <w:rPr>
          <w:sz w:val="20"/>
          <w:szCs w:val="20"/>
        </w:rPr>
      </w:pPr>
    </w:p>
    <w:bookmarkEnd w:id="5"/>
    <w:p w14:paraId="488FC2DA" w14:textId="77777777" w:rsidR="000C64B4" w:rsidRPr="00DA7719" w:rsidRDefault="000C64B4" w:rsidP="00DA7719">
      <w:pPr>
        <w:rPr>
          <w:sz w:val="20"/>
          <w:szCs w:val="20"/>
        </w:rPr>
      </w:pPr>
    </w:p>
    <w:p w14:paraId="14C53593" w14:textId="77777777" w:rsidR="000C64B4" w:rsidRPr="00DA7719" w:rsidRDefault="000C64B4" w:rsidP="00DA7719">
      <w:pPr>
        <w:rPr>
          <w:sz w:val="20"/>
          <w:szCs w:val="20"/>
        </w:rPr>
      </w:pPr>
    </w:p>
    <w:sectPr w:rsidR="000C64B4" w:rsidRPr="00DA7719" w:rsidSect="0071111C">
      <w:headerReference w:type="default" r:id="rId7"/>
      <w:footerReference w:type="default" r:id="rId8"/>
      <w:pgSz w:w="11906" w:h="16838"/>
      <w:pgMar w:top="2268" w:right="567" w:bottom="851" w:left="964" w:header="227" w:footer="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58088" w14:textId="77777777" w:rsidR="00CE0132" w:rsidRDefault="00CE0132" w:rsidP="00DC67E5">
      <w:pPr>
        <w:spacing w:line="240" w:lineRule="auto"/>
      </w:pPr>
      <w:r>
        <w:separator/>
      </w:r>
    </w:p>
  </w:endnote>
  <w:endnote w:type="continuationSeparator" w:id="0">
    <w:p w14:paraId="4CCAF256" w14:textId="77777777" w:rsidR="00CE0132" w:rsidRDefault="00CE0132" w:rsidP="00DC67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EB35B" w14:textId="77777777" w:rsidR="00DB392B" w:rsidRPr="00536C7B" w:rsidRDefault="00DB392B" w:rsidP="00871E6F">
    <w:pPr>
      <w:spacing w:after="200" w:line="259" w:lineRule="auto"/>
      <w:ind w:right="29" w:hanging="567"/>
      <w:contextualSpacing/>
      <w:jc w:val="center"/>
      <w:rPr>
        <w:rFonts w:cs="Arial"/>
        <w:sz w:val="16"/>
        <w:szCs w:val="16"/>
      </w:rPr>
    </w:pPr>
    <w:r w:rsidRPr="00536C7B">
      <w:rPr>
        <w:rFonts w:cs="Arial"/>
        <w:sz w:val="16"/>
        <w:szCs w:val="16"/>
      </w:rPr>
      <w:t>_______________________________________________________________________</w:t>
    </w:r>
  </w:p>
  <w:p w14:paraId="06B28896" w14:textId="77777777" w:rsidR="0071111C" w:rsidRDefault="0071111C" w:rsidP="0071111C">
    <w:pPr>
      <w:tabs>
        <w:tab w:val="left" w:pos="0"/>
        <w:tab w:val="right" w:pos="8647"/>
      </w:tabs>
      <w:ind w:left="567" w:right="851"/>
      <w:jc w:val="center"/>
      <w:rPr>
        <w:sz w:val="16"/>
        <w:szCs w:val="16"/>
      </w:rPr>
    </w:pPr>
    <w:r>
      <w:rPr>
        <w:sz w:val="16"/>
        <w:szCs w:val="16"/>
      </w:rPr>
      <w:t>Rua Bolivar 147/501, Copacabana CEP 22.061-020, Rio de Janeiro, RJ, Brasil.</w:t>
    </w:r>
  </w:p>
  <w:p w14:paraId="0A2EA029" w14:textId="77777777" w:rsidR="0071111C" w:rsidRDefault="0071111C" w:rsidP="0071111C">
    <w:pPr>
      <w:tabs>
        <w:tab w:val="left" w:pos="0"/>
        <w:tab w:val="right" w:pos="8647"/>
      </w:tabs>
      <w:ind w:left="567" w:right="851"/>
      <w:jc w:val="center"/>
      <w:rPr>
        <w:sz w:val="16"/>
        <w:szCs w:val="16"/>
      </w:rPr>
    </w:pPr>
    <w:r>
      <w:rPr>
        <w:sz w:val="16"/>
        <w:szCs w:val="16"/>
      </w:rPr>
      <w:t xml:space="preserve">Telefone: 55 21 2549-7748. Celular: 55 21 98819-7272. </w:t>
    </w:r>
  </w:p>
  <w:p w14:paraId="39C30B2E" w14:textId="77777777" w:rsidR="0071111C" w:rsidRDefault="0071111C" w:rsidP="0071111C">
    <w:pPr>
      <w:tabs>
        <w:tab w:val="left" w:pos="0"/>
        <w:tab w:val="right" w:pos="8647"/>
      </w:tabs>
      <w:ind w:left="567" w:right="851"/>
      <w:jc w:val="center"/>
      <w:rPr>
        <w:rStyle w:val="Nmerodepgina"/>
      </w:rPr>
    </w:pPr>
  </w:p>
  <w:p w14:paraId="4F113FD8" w14:textId="5D8276DF" w:rsidR="001A5B1C" w:rsidRDefault="0071111C" w:rsidP="0071111C">
    <w:pPr>
      <w:tabs>
        <w:tab w:val="left" w:pos="0"/>
        <w:tab w:val="right" w:pos="8647"/>
      </w:tabs>
      <w:ind w:left="567" w:right="851"/>
      <w:jc w:val="center"/>
      <w:rPr>
        <w:sz w:val="16"/>
        <w:szCs w:val="16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t>1</w:t>
    </w:r>
    <w:r>
      <w:rPr>
        <w:rStyle w:val="Nmerodepgina"/>
      </w:rPr>
      <w:fldChar w:fldCharType="end"/>
    </w:r>
  </w:p>
  <w:p w14:paraId="245DE04B" w14:textId="77777777" w:rsidR="0071111C" w:rsidRPr="0071111C" w:rsidRDefault="0071111C" w:rsidP="0071111C">
    <w:pPr>
      <w:tabs>
        <w:tab w:val="left" w:pos="0"/>
        <w:tab w:val="right" w:pos="8647"/>
      </w:tabs>
      <w:ind w:left="567" w:right="851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B8FEC" w14:textId="77777777" w:rsidR="00CE0132" w:rsidRDefault="00CE0132" w:rsidP="00DC67E5">
      <w:pPr>
        <w:spacing w:line="240" w:lineRule="auto"/>
      </w:pPr>
      <w:r>
        <w:separator/>
      </w:r>
    </w:p>
  </w:footnote>
  <w:footnote w:type="continuationSeparator" w:id="0">
    <w:p w14:paraId="434E67C2" w14:textId="77777777" w:rsidR="00CE0132" w:rsidRDefault="00CE0132" w:rsidP="00DC67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30BD" w14:textId="77777777" w:rsidR="0071111C" w:rsidRDefault="0071111C"/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139"/>
      <w:gridCol w:w="2701"/>
      <w:gridCol w:w="4508"/>
    </w:tblGrid>
    <w:tr w:rsidR="00DC67E5" w:rsidRPr="007F289D" w14:paraId="604D80A7" w14:textId="77777777" w:rsidTr="00391A05">
      <w:trPr>
        <w:trHeight w:val="624"/>
      </w:trPr>
      <w:tc>
        <w:tcPr>
          <w:tcW w:w="10348" w:type="dxa"/>
          <w:gridSpan w:val="3"/>
        </w:tcPr>
        <w:p w14:paraId="3D84AF5B" w14:textId="0EC31B03" w:rsidR="0071111C" w:rsidRPr="0071111C" w:rsidRDefault="0071111C" w:rsidP="0071111C">
          <w:pPr>
            <w:pStyle w:val="Ttulo"/>
            <w:ind w:left="-96"/>
            <w:rPr>
              <w:rFonts w:asciiTheme="minorHAnsi" w:hAnsiTheme="minorHAnsi" w:cstheme="minorHAnsi"/>
              <w:spacing w:val="-20"/>
              <w:sz w:val="22"/>
              <w:szCs w:val="22"/>
              <w:lang w:val="pt-BR"/>
            </w:rPr>
          </w:pPr>
          <w:bookmarkStart w:id="6" w:name="_Hlk196301692"/>
          <w:r>
            <w:rPr>
              <w:noProof/>
              <w:lang w:val="pt-BR" w:eastAsia="pt-BR"/>
            </w:rPr>
            <w:drawing>
              <wp:anchor distT="0" distB="0" distL="114300" distR="114300" simplePos="0" relativeHeight="251658240" behindDoc="0" locked="0" layoutInCell="1" allowOverlap="1" wp14:anchorId="6DEFFFFA" wp14:editId="61CDC410">
                <wp:simplePos x="0" y="0"/>
                <wp:positionH relativeFrom="column">
                  <wp:posOffset>43057</wp:posOffset>
                </wp:positionH>
                <wp:positionV relativeFrom="paragraph">
                  <wp:posOffset>100718</wp:posOffset>
                </wp:positionV>
                <wp:extent cx="891667" cy="866899"/>
                <wp:effectExtent l="0" t="0" r="3810" b="9525"/>
                <wp:wrapNone/>
                <wp:docPr id="1" name="Imagem 1" descr="http://www.brasilrepublica.com/armas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http://www.brasilrepublica.com/armas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1667" cy="866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0BC8944B" w14:textId="10C7012C" w:rsidR="0071111C" w:rsidRPr="0071111C" w:rsidRDefault="0071111C" w:rsidP="002A7FC1">
          <w:pPr>
            <w:pStyle w:val="Ttulo"/>
            <w:ind w:left="1731"/>
            <w:jc w:val="left"/>
            <w:rPr>
              <w:rFonts w:asciiTheme="minorHAnsi" w:hAnsiTheme="minorHAnsi" w:cstheme="minorHAnsi"/>
              <w:spacing w:val="-20"/>
              <w:sz w:val="22"/>
              <w:szCs w:val="22"/>
              <w:lang w:val="pt-BR"/>
            </w:rPr>
          </w:pPr>
          <w:r w:rsidRPr="0071111C">
            <w:rPr>
              <w:rFonts w:asciiTheme="minorHAnsi" w:hAnsiTheme="minorHAnsi" w:cstheme="minorHAnsi"/>
              <w:spacing w:val="-20"/>
              <w:sz w:val="22"/>
              <w:szCs w:val="22"/>
              <w:lang w:val="pt-BR"/>
            </w:rPr>
            <w:t>ANA BEATRIZ CALDEIRA FERREIRA BRAGA DINUCCI</w:t>
          </w:r>
        </w:p>
        <w:p w14:paraId="28EDA729" w14:textId="77777777" w:rsidR="0071111C" w:rsidRPr="0071111C" w:rsidRDefault="0071111C" w:rsidP="002A7FC1">
          <w:pPr>
            <w:ind w:left="1731"/>
            <w:jc w:val="left"/>
            <w:rPr>
              <w:rFonts w:asciiTheme="minorHAnsi" w:hAnsiTheme="minorHAnsi" w:cstheme="minorHAnsi"/>
              <w:b/>
              <w:smallCaps/>
            </w:rPr>
          </w:pPr>
          <w:r w:rsidRPr="0071111C">
            <w:rPr>
              <w:rFonts w:asciiTheme="minorHAnsi" w:hAnsiTheme="minorHAnsi" w:cstheme="minorHAnsi"/>
              <w:b/>
              <w:smallCaps/>
            </w:rPr>
            <w:t>Tradutora Pública e Intérprete Comercial Juramentada</w:t>
          </w:r>
        </w:p>
        <w:p w14:paraId="4032A64A" w14:textId="77777777" w:rsidR="0071111C" w:rsidRPr="0071111C" w:rsidRDefault="0071111C" w:rsidP="002A7FC1">
          <w:pPr>
            <w:ind w:left="1731"/>
            <w:jc w:val="left"/>
            <w:rPr>
              <w:rFonts w:asciiTheme="minorHAnsi" w:hAnsiTheme="minorHAnsi" w:cstheme="minorHAnsi"/>
            </w:rPr>
          </w:pPr>
          <w:r w:rsidRPr="0071111C">
            <w:rPr>
              <w:rFonts w:asciiTheme="minorHAnsi" w:hAnsiTheme="minorHAnsi" w:cstheme="minorHAnsi"/>
              <w:b/>
              <w:smallCaps/>
            </w:rPr>
            <w:t xml:space="preserve">Idiomas Inglês e Francês – </w:t>
          </w:r>
          <w:r w:rsidRPr="0071111C">
            <w:rPr>
              <w:rFonts w:asciiTheme="minorHAnsi" w:hAnsiTheme="minorHAnsi" w:cstheme="minorHAnsi"/>
              <w:smallCaps/>
            </w:rPr>
            <w:t>JUCERJA 153</w:t>
          </w:r>
        </w:p>
        <w:p w14:paraId="313F3127" w14:textId="5444722D" w:rsidR="003E259C" w:rsidRPr="0071111C" w:rsidRDefault="0071111C" w:rsidP="002A7FC1">
          <w:pPr>
            <w:ind w:left="1731"/>
            <w:jc w:val="left"/>
            <w:rPr>
              <w:rFonts w:asciiTheme="minorHAnsi" w:hAnsiTheme="minorHAnsi" w:cstheme="minorHAnsi"/>
              <w:caps/>
            </w:rPr>
          </w:pPr>
          <w:r w:rsidRPr="0071111C">
            <w:rPr>
              <w:rFonts w:asciiTheme="minorHAnsi" w:hAnsiTheme="minorHAnsi" w:cstheme="minorHAnsi"/>
            </w:rPr>
            <w:t>Membro da Associação Profissional de Tradutores Públicos e Intérpretes Comerciais Juramentados do Estado do Rio de Janeiro (ATP-RIO)</w:t>
          </w:r>
        </w:p>
      </w:tc>
    </w:tr>
    <w:tr w:rsidR="00B95040" w:rsidRPr="007F289D" w14:paraId="10C54F9A" w14:textId="77777777" w:rsidTr="0071111C">
      <w:trPr>
        <w:trHeight w:val="89"/>
      </w:trPr>
      <w:tc>
        <w:tcPr>
          <w:tcW w:w="3139" w:type="dxa"/>
        </w:tcPr>
        <w:p w14:paraId="184D7E8E" w14:textId="02CB5AC6" w:rsidR="00B95040" w:rsidRPr="00B95040" w:rsidRDefault="00B95040" w:rsidP="00B95040">
          <w:pPr>
            <w:spacing w:line="240" w:lineRule="auto"/>
            <w:jc w:val="center"/>
            <w:rPr>
              <w:b/>
              <w:sz w:val="18"/>
              <w:szCs w:val="18"/>
            </w:rPr>
          </w:pPr>
        </w:p>
      </w:tc>
      <w:tc>
        <w:tcPr>
          <w:tcW w:w="2701" w:type="dxa"/>
        </w:tcPr>
        <w:p w14:paraId="6FFCD909" w14:textId="221CBCE3" w:rsidR="00B95040" w:rsidRPr="00B95040" w:rsidRDefault="00B95040" w:rsidP="0071111C">
          <w:pPr>
            <w:spacing w:line="240" w:lineRule="auto"/>
            <w:rPr>
              <w:b/>
              <w:sz w:val="18"/>
              <w:szCs w:val="18"/>
            </w:rPr>
          </w:pPr>
        </w:p>
      </w:tc>
      <w:tc>
        <w:tcPr>
          <w:tcW w:w="4508" w:type="dxa"/>
        </w:tcPr>
        <w:p w14:paraId="521F2B19" w14:textId="377D1D8C" w:rsidR="00B95040" w:rsidRPr="00B95040" w:rsidRDefault="00B95040" w:rsidP="0071111C">
          <w:pPr>
            <w:spacing w:line="240" w:lineRule="auto"/>
            <w:rPr>
              <w:b/>
              <w:sz w:val="18"/>
              <w:szCs w:val="18"/>
            </w:rPr>
          </w:pPr>
        </w:p>
      </w:tc>
    </w:tr>
    <w:bookmarkEnd w:id="6"/>
  </w:tbl>
  <w:p w14:paraId="7C8B8189" w14:textId="77777777" w:rsidR="00DC67E5" w:rsidRPr="00585924" w:rsidRDefault="00DC67E5" w:rsidP="00585924">
    <w:pPr>
      <w:pStyle w:val="Cabealho"/>
      <w:jc w:val="center"/>
      <w:rPr>
        <w:b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E4C"/>
    <w:rsid w:val="0000086D"/>
    <w:rsid w:val="00010D08"/>
    <w:rsid w:val="00011CEF"/>
    <w:rsid w:val="00021D8C"/>
    <w:rsid w:val="000306DF"/>
    <w:rsid w:val="00054BCC"/>
    <w:rsid w:val="00066275"/>
    <w:rsid w:val="0007692D"/>
    <w:rsid w:val="0008419B"/>
    <w:rsid w:val="00085279"/>
    <w:rsid w:val="00085E4C"/>
    <w:rsid w:val="00097B8D"/>
    <w:rsid w:val="00097EDF"/>
    <w:rsid w:val="000A4192"/>
    <w:rsid w:val="000A49F8"/>
    <w:rsid w:val="000B3EB0"/>
    <w:rsid w:val="000B4863"/>
    <w:rsid w:val="000B61FC"/>
    <w:rsid w:val="000C64B4"/>
    <w:rsid w:val="0010260B"/>
    <w:rsid w:val="00110D0F"/>
    <w:rsid w:val="001220B2"/>
    <w:rsid w:val="00124BB6"/>
    <w:rsid w:val="001276D9"/>
    <w:rsid w:val="00131DA7"/>
    <w:rsid w:val="00161A0E"/>
    <w:rsid w:val="00167496"/>
    <w:rsid w:val="00174DEE"/>
    <w:rsid w:val="00181E50"/>
    <w:rsid w:val="00195131"/>
    <w:rsid w:val="00195A5E"/>
    <w:rsid w:val="001A2A24"/>
    <w:rsid w:val="001A2D45"/>
    <w:rsid w:val="001A4CEF"/>
    <w:rsid w:val="001A5B1C"/>
    <w:rsid w:val="001C1ACB"/>
    <w:rsid w:val="001D2436"/>
    <w:rsid w:val="001E6FD5"/>
    <w:rsid w:val="001E73E6"/>
    <w:rsid w:val="001F45DC"/>
    <w:rsid w:val="00201161"/>
    <w:rsid w:val="0022591B"/>
    <w:rsid w:val="00225987"/>
    <w:rsid w:val="0022731D"/>
    <w:rsid w:val="00267192"/>
    <w:rsid w:val="00290735"/>
    <w:rsid w:val="00295AC1"/>
    <w:rsid w:val="00296127"/>
    <w:rsid w:val="002A0B63"/>
    <w:rsid w:val="002A3BBC"/>
    <w:rsid w:val="002A3E9F"/>
    <w:rsid w:val="002A7FC1"/>
    <w:rsid w:val="002F0158"/>
    <w:rsid w:val="0030151D"/>
    <w:rsid w:val="0031401A"/>
    <w:rsid w:val="00314091"/>
    <w:rsid w:val="00321AC0"/>
    <w:rsid w:val="00340D32"/>
    <w:rsid w:val="00363B49"/>
    <w:rsid w:val="00364147"/>
    <w:rsid w:val="00381769"/>
    <w:rsid w:val="00381A4A"/>
    <w:rsid w:val="00391A05"/>
    <w:rsid w:val="003E259C"/>
    <w:rsid w:val="0040423B"/>
    <w:rsid w:val="004133CA"/>
    <w:rsid w:val="004148BC"/>
    <w:rsid w:val="00415D69"/>
    <w:rsid w:val="00422C7D"/>
    <w:rsid w:val="004410BC"/>
    <w:rsid w:val="00445196"/>
    <w:rsid w:val="00451636"/>
    <w:rsid w:val="00461E18"/>
    <w:rsid w:val="004861B3"/>
    <w:rsid w:val="004A2FFC"/>
    <w:rsid w:val="004C60FB"/>
    <w:rsid w:val="004E0AE0"/>
    <w:rsid w:val="00501012"/>
    <w:rsid w:val="005100F0"/>
    <w:rsid w:val="00513A6D"/>
    <w:rsid w:val="0054331A"/>
    <w:rsid w:val="005526F2"/>
    <w:rsid w:val="00563EC9"/>
    <w:rsid w:val="00563F44"/>
    <w:rsid w:val="00583D57"/>
    <w:rsid w:val="00585924"/>
    <w:rsid w:val="00596F71"/>
    <w:rsid w:val="005A7109"/>
    <w:rsid w:val="005B50DC"/>
    <w:rsid w:val="005B5F79"/>
    <w:rsid w:val="005B77A3"/>
    <w:rsid w:val="005D33D3"/>
    <w:rsid w:val="005D6669"/>
    <w:rsid w:val="005E6314"/>
    <w:rsid w:val="005F2226"/>
    <w:rsid w:val="00632C94"/>
    <w:rsid w:val="0063751F"/>
    <w:rsid w:val="006446C8"/>
    <w:rsid w:val="0067773E"/>
    <w:rsid w:val="006B0D3E"/>
    <w:rsid w:val="006D4ED7"/>
    <w:rsid w:val="006E22D4"/>
    <w:rsid w:val="006E7D81"/>
    <w:rsid w:val="007047A8"/>
    <w:rsid w:val="0071111C"/>
    <w:rsid w:val="00715C8F"/>
    <w:rsid w:val="0072426E"/>
    <w:rsid w:val="007301DF"/>
    <w:rsid w:val="00734B80"/>
    <w:rsid w:val="007404F3"/>
    <w:rsid w:val="00764896"/>
    <w:rsid w:val="00776304"/>
    <w:rsid w:val="007905EC"/>
    <w:rsid w:val="00790729"/>
    <w:rsid w:val="00791706"/>
    <w:rsid w:val="00793969"/>
    <w:rsid w:val="007A34CB"/>
    <w:rsid w:val="007A6CA5"/>
    <w:rsid w:val="007B399D"/>
    <w:rsid w:val="007C5DE8"/>
    <w:rsid w:val="007F289D"/>
    <w:rsid w:val="00800748"/>
    <w:rsid w:val="00805073"/>
    <w:rsid w:val="0080535E"/>
    <w:rsid w:val="00823F82"/>
    <w:rsid w:val="008277A7"/>
    <w:rsid w:val="00855D66"/>
    <w:rsid w:val="00857393"/>
    <w:rsid w:val="008638BA"/>
    <w:rsid w:val="00871E6F"/>
    <w:rsid w:val="00873C23"/>
    <w:rsid w:val="008801D5"/>
    <w:rsid w:val="008A0AD4"/>
    <w:rsid w:val="008A475C"/>
    <w:rsid w:val="008B2FE0"/>
    <w:rsid w:val="008C1E8A"/>
    <w:rsid w:val="008C3B03"/>
    <w:rsid w:val="008E04E6"/>
    <w:rsid w:val="008E2009"/>
    <w:rsid w:val="008E35C0"/>
    <w:rsid w:val="008F0EB0"/>
    <w:rsid w:val="009316AF"/>
    <w:rsid w:val="009411C9"/>
    <w:rsid w:val="00941DA8"/>
    <w:rsid w:val="00942E3E"/>
    <w:rsid w:val="00956346"/>
    <w:rsid w:val="00963A37"/>
    <w:rsid w:val="00987ABB"/>
    <w:rsid w:val="009A40FB"/>
    <w:rsid w:val="009A6D1D"/>
    <w:rsid w:val="009B25C0"/>
    <w:rsid w:val="009E7061"/>
    <w:rsid w:val="009E73EF"/>
    <w:rsid w:val="009F6699"/>
    <w:rsid w:val="009F7A85"/>
    <w:rsid w:val="00A10D13"/>
    <w:rsid w:val="00A211D5"/>
    <w:rsid w:val="00A31444"/>
    <w:rsid w:val="00A32764"/>
    <w:rsid w:val="00A43EE8"/>
    <w:rsid w:val="00A45069"/>
    <w:rsid w:val="00A53BFD"/>
    <w:rsid w:val="00A643DF"/>
    <w:rsid w:val="00A8594D"/>
    <w:rsid w:val="00A87B43"/>
    <w:rsid w:val="00AA04B8"/>
    <w:rsid w:val="00AA0739"/>
    <w:rsid w:val="00AA115F"/>
    <w:rsid w:val="00AB0890"/>
    <w:rsid w:val="00AC542C"/>
    <w:rsid w:val="00AD1D08"/>
    <w:rsid w:val="00AD48D5"/>
    <w:rsid w:val="00AE00D8"/>
    <w:rsid w:val="00AF54CE"/>
    <w:rsid w:val="00B055DC"/>
    <w:rsid w:val="00B42825"/>
    <w:rsid w:val="00B43172"/>
    <w:rsid w:val="00B469F1"/>
    <w:rsid w:val="00B513D7"/>
    <w:rsid w:val="00B52477"/>
    <w:rsid w:val="00B80A2F"/>
    <w:rsid w:val="00B95040"/>
    <w:rsid w:val="00BC590E"/>
    <w:rsid w:val="00BD53CE"/>
    <w:rsid w:val="00BE2116"/>
    <w:rsid w:val="00BE21E3"/>
    <w:rsid w:val="00BE5E88"/>
    <w:rsid w:val="00C05A2D"/>
    <w:rsid w:val="00C07571"/>
    <w:rsid w:val="00C11E34"/>
    <w:rsid w:val="00C2757C"/>
    <w:rsid w:val="00C36CC3"/>
    <w:rsid w:val="00C73193"/>
    <w:rsid w:val="00C74200"/>
    <w:rsid w:val="00C84548"/>
    <w:rsid w:val="00C93396"/>
    <w:rsid w:val="00CA1511"/>
    <w:rsid w:val="00CA29C3"/>
    <w:rsid w:val="00CA37BA"/>
    <w:rsid w:val="00CA508A"/>
    <w:rsid w:val="00CC07F1"/>
    <w:rsid w:val="00CE00FE"/>
    <w:rsid w:val="00CE0132"/>
    <w:rsid w:val="00CE6E6E"/>
    <w:rsid w:val="00CF5CA2"/>
    <w:rsid w:val="00D119BC"/>
    <w:rsid w:val="00D27DE4"/>
    <w:rsid w:val="00D3543D"/>
    <w:rsid w:val="00D41E5E"/>
    <w:rsid w:val="00D43ED3"/>
    <w:rsid w:val="00D462A9"/>
    <w:rsid w:val="00D57E5E"/>
    <w:rsid w:val="00D71D83"/>
    <w:rsid w:val="00D820D5"/>
    <w:rsid w:val="00D83079"/>
    <w:rsid w:val="00D9046B"/>
    <w:rsid w:val="00DA7719"/>
    <w:rsid w:val="00DB392B"/>
    <w:rsid w:val="00DC67E5"/>
    <w:rsid w:val="00DD751A"/>
    <w:rsid w:val="00E23B76"/>
    <w:rsid w:val="00E26C3B"/>
    <w:rsid w:val="00E44D2C"/>
    <w:rsid w:val="00E51A98"/>
    <w:rsid w:val="00E7160D"/>
    <w:rsid w:val="00E841CF"/>
    <w:rsid w:val="00E91C67"/>
    <w:rsid w:val="00EA14C3"/>
    <w:rsid w:val="00EA3E4F"/>
    <w:rsid w:val="00ED034B"/>
    <w:rsid w:val="00EE5DCF"/>
    <w:rsid w:val="00F11FF0"/>
    <w:rsid w:val="00F167BA"/>
    <w:rsid w:val="00F17356"/>
    <w:rsid w:val="00F22373"/>
    <w:rsid w:val="00F26CF2"/>
    <w:rsid w:val="00F35A92"/>
    <w:rsid w:val="00F4518C"/>
    <w:rsid w:val="00F45EDF"/>
    <w:rsid w:val="00F7368D"/>
    <w:rsid w:val="00F94EB7"/>
    <w:rsid w:val="00FB4F8E"/>
    <w:rsid w:val="00FE3878"/>
    <w:rsid w:val="00FF0DF4"/>
    <w:rsid w:val="00FF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A59967"/>
  <w15:chartTrackingRefBased/>
  <w15:docId w15:val="{3E9D81F9-FCA3-411D-A738-7DBA8FC4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>
      <w:pPr>
        <w:spacing w:line="24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314"/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fPopup">
    <w:name w:val="WfPopup"/>
    <w:link w:val="WfPopupChar"/>
    <w:rsid w:val="00D3543D"/>
    <w:pPr>
      <w:pBdr>
        <w:top w:val="single" w:sz="4" w:space="0" w:color="C0C0C0" w:shadow="1"/>
        <w:left w:val="single" w:sz="4" w:space="0" w:color="C0C0C0" w:shadow="1"/>
        <w:bottom w:val="single" w:sz="4" w:space="0" w:color="C0C0C0" w:shadow="1"/>
        <w:right w:val="single" w:sz="4" w:space="0" w:color="C0C0C0" w:shadow="1"/>
      </w:pBdr>
      <w:shd w:val="clear" w:color="auto" w:fill="FFFFDD"/>
      <w:spacing w:after="20" w:line="180" w:lineRule="exact"/>
    </w:pPr>
    <w:rPr>
      <w:rFonts w:ascii="Lucida Sans Unicode" w:hAnsi="Lucida Sans Unicode" w:cs="Lucida Sans Unicode"/>
      <w:noProof/>
      <w:sz w:val="18"/>
      <w:szCs w:val="22"/>
      <w:lang w:eastAsia="en-US"/>
    </w:rPr>
  </w:style>
  <w:style w:type="character" w:customStyle="1" w:styleId="WfPopupChar">
    <w:name w:val="WfPopup Char"/>
    <w:basedOn w:val="Fontepargpadro"/>
    <w:link w:val="WfPopup"/>
    <w:rsid w:val="00D3543D"/>
    <w:rPr>
      <w:rFonts w:ascii="Lucida Sans Unicode" w:hAnsi="Lucida Sans Unicode" w:cs="Lucida Sans Unicode"/>
      <w:noProof/>
      <w:sz w:val="18"/>
      <w:szCs w:val="22"/>
      <w:shd w:val="clear" w:color="auto" w:fill="FFFFDD"/>
      <w:lang w:val="pt-BR" w:eastAsia="en-US" w:bidi="ar-SA"/>
    </w:rPr>
  </w:style>
  <w:style w:type="paragraph" w:styleId="Cabealho">
    <w:name w:val="header"/>
    <w:basedOn w:val="Normal"/>
    <w:link w:val="CabealhoChar"/>
    <w:uiPriority w:val="99"/>
    <w:unhideWhenUsed/>
    <w:rsid w:val="00DC67E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67E5"/>
  </w:style>
  <w:style w:type="paragraph" w:styleId="Rodap">
    <w:name w:val="footer"/>
    <w:basedOn w:val="Normal"/>
    <w:link w:val="RodapChar"/>
    <w:uiPriority w:val="99"/>
    <w:unhideWhenUsed/>
    <w:rsid w:val="00DC67E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67E5"/>
  </w:style>
  <w:style w:type="table" w:styleId="Tabelacomgrade">
    <w:name w:val="Table Grid"/>
    <w:basedOn w:val="Tabelanormal"/>
    <w:uiPriority w:val="39"/>
    <w:rsid w:val="00DC6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E259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259C"/>
    <w:rPr>
      <w:rFonts w:ascii="Segoe UI" w:hAnsi="Segoe UI" w:cs="Segoe UI"/>
      <w:sz w:val="18"/>
      <w:szCs w:val="18"/>
    </w:rPr>
  </w:style>
  <w:style w:type="paragraph" w:styleId="Recuodecorpodetexto">
    <w:name w:val="Body Text Indent"/>
    <w:basedOn w:val="Normal"/>
    <w:link w:val="RecuodecorpodetextoChar"/>
    <w:rsid w:val="004148BC"/>
    <w:pPr>
      <w:overflowPunct w:val="0"/>
      <w:autoSpaceDE w:val="0"/>
      <w:autoSpaceDN w:val="0"/>
      <w:adjustRightInd w:val="0"/>
      <w:ind w:left="1276"/>
      <w:textAlignment w:val="baseline"/>
    </w:pPr>
    <w:rPr>
      <w:rFonts w:ascii="Arial" w:eastAsia="Times New Roman" w:hAnsi="Arial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4148BC"/>
    <w:rPr>
      <w:rFonts w:ascii="Arial" w:eastAsia="Times New Roman" w:hAnsi="Arial"/>
      <w:sz w:val="22"/>
      <w:szCs w:val="22"/>
    </w:rPr>
  </w:style>
  <w:style w:type="paragraph" w:styleId="Ttulo">
    <w:name w:val="Title"/>
    <w:basedOn w:val="Normal"/>
    <w:link w:val="TtuloChar"/>
    <w:uiPriority w:val="99"/>
    <w:qFormat/>
    <w:rsid w:val="0071111C"/>
    <w:pPr>
      <w:spacing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val="es-ES" w:eastAsia="es-ES"/>
    </w:rPr>
  </w:style>
  <w:style w:type="character" w:customStyle="1" w:styleId="TtuloChar">
    <w:name w:val="Título Char"/>
    <w:basedOn w:val="Fontepargpadro"/>
    <w:link w:val="Ttulo"/>
    <w:uiPriority w:val="99"/>
    <w:qFormat/>
    <w:rsid w:val="0071111C"/>
    <w:rPr>
      <w:rFonts w:ascii="Times New Roman" w:eastAsia="Times New Roman" w:hAnsi="Times New Roman"/>
      <w:b/>
      <w:bCs/>
      <w:sz w:val="24"/>
      <w:szCs w:val="24"/>
      <w:lang w:val="es-ES" w:eastAsia="es-ES"/>
    </w:rPr>
  </w:style>
  <w:style w:type="character" w:styleId="Nmerodepgina">
    <w:name w:val="page number"/>
    <w:qFormat/>
    <w:rsid w:val="0071111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7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eu%20Drive\!Meus%20arquivos\Formata&#231;&#227;o\MODELO%20JUR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20F3D-6744-491B-8E22-95C576986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JUR.dotx</Template>
  <TotalTime>46</TotalTime>
  <Pages>1</Pages>
  <Words>129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Korn Traduções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Vitoria Silva</dc:creator>
  <cp:keywords/>
  <cp:lastModifiedBy>Alexsander Rodrigues</cp:lastModifiedBy>
  <cp:revision>24</cp:revision>
  <cp:lastPrinted>2019-12-05T20:13:00Z</cp:lastPrinted>
  <dcterms:created xsi:type="dcterms:W3CDTF">2023-07-04T20:44:00Z</dcterms:created>
  <dcterms:modified xsi:type="dcterms:W3CDTF">2025-05-16T18:51:00Z</dcterms:modified>
</cp:coreProperties>
</file>