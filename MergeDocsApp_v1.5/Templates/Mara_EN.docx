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C05C" w14:textId="43528718" w:rsidR="00192462" w:rsidRPr="00192462" w:rsidRDefault="00192462" w:rsidP="00192462">
      <w:pPr>
        <w:pBdr>
          <w:bottom w:val="single" w:sz="6" w:space="1" w:color="auto"/>
        </w:pBdr>
        <w:tabs>
          <w:tab w:val="left" w:pos="9270"/>
        </w:tabs>
        <w:ind w:right="-3"/>
        <w:rPr>
          <w:sz w:val="18"/>
          <w:szCs w:val="18"/>
          <w:lang w:val="en-US"/>
        </w:rPr>
      </w:pPr>
      <w:bookmarkStart w:id="0" w:name="_Hlk142398523"/>
      <w:r w:rsidRPr="00192462">
        <w:rPr>
          <w:sz w:val="18"/>
          <w:szCs w:val="18"/>
          <w:lang w:val="en-US"/>
        </w:rPr>
        <w:t xml:space="preserve">I, the undersigned, </w:t>
      </w:r>
      <w:r w:rsidRPr="00192462">
        <w:rPr>
          <w:b/>
          <w:sz w:val="18"/>
          <w:szCs w:val="18"/>
          <w:lang w:val="en-US"/>
        </w:rPr>
        <w:t>Mara Cristina Beloni</w:t>
      </w:r>
      <w:r w:rsidRPr="00192462">
        <w:rPr>
          <w:sz w:val="18"/>
          <w:szCs w:val="18"/>
          <w:lang w:val="en-US"/>
        </w:rPr>
        <w:t xml:space="preserve">, Public Translator and Commercial Interpreter, do hereby certify and attest to the faithful translation from the Portuguese Language into the English Language of the document presented to me as follows: </w:t>
      </w:r>
    </w:p>
    <w:bookmarkEnd w:id="0"/>
    <w:p w14:paraId="5E73035A" w14:textId="77777777" w:rsidR="00192462" w:rsidRPr="00EC3AB2" w:rsidRDefault="00192462" w:rsidP="00192462">
      <w:pPr>
        <w:pStyle w:val="Recuodecorpodetexto"/>
        <w:ind w:left="0"/>
        <w:rPr>
          <w:rFonts w:asciiTheme="minorHAnsi" w:hAnsiTheme="minorHAnsi" w:cstheme="minorHAnsi"/>
          <w:lang w:val="en-US"/>
        </w:rPr>
      </w:pPr>
    </w:p>
    <w:p w14:paraId="6D190E78" w14:textId="06676DBF" w:rsidR="00875EA8" w:rsidRPr="00EC3AB2" w:rsidRDefault="00694CE8" w:rsidP="00192462">
      <w:pPr>
        <w:pStyle w:val="Recuodecorpodetexto"/>
        <w:ind w:left="0"/>
        <w:rPr>
          <w:rFonts w:asciiTheme="minorHAnsi" w:hAnsiTheme="minorHAnsi" w:cstheme="minorHAnsi"/>
          <w:lang w:val="en-US"/>
        </w:rPr>
      </w:pPr>
      <w:r w:rsidRPr="00EC3AB2">
        <w:rPr>
          <w:rFonts w:asciiTheme="minorHAnsi" w:hAnsiTheme="minorHAnsi" w:cstheme="minorHAnsi"/>
          <w:lang w:val="en-US"/>
        </w:rPr>
        <w:t xml:space="preserve"> </w:t>
      </w:r>
      <w:bookmarkStart w:id="1" w:name="_Hlk118806588"/>
      <w:bookmarkStart w:id="2" w:name="_Hlk142398532"/>
    </w:p>
    <w:p w14:paraId="5038CBA4" w14:textId="0370CA2A" w:rsidR="0016086D" w:rsidRPr="00B930D4" w:rsidRDefault="0016086D" w:rsidP="0016086D">
      <w:pPr>
        <w:widowControl w:val="0"/>
        <w:tabs>
          <w:tab w:val="right" w:leader="hyphen" w:pos="7371"/>
        </w:tabs>
        <w:spacing w:line="360" w:lineRule="auto"/>
        <w:ind w:left="-142" w:right="169"/>
        <w:rPr>
          <w:rFonts w:asciiTheme="majorHAnsi" w:hAnsiTheme="majorHAnsi" w:cstheme="majorHAnsi"/>
          <w:sz w:val="20"/>
          <w:szCs w:val="20"/>
          <w:lang w:val="en-US"/>
        </w:rPr>
      </w:pPr>
      <w:r w:rsidRPr="00B930D4">
        <w:rPr>
          <w:rFonts w:asciiTheme="majorHAnsi" w:hAnsiTheme="majorHAnsi" w:cstheme="majorHAnsi"/>
          <w:b/>
          <w:sz w:val="20"/>
          <w:szCs w:val="20"/>
          <w:lang w:val="en-US"/>
        </w:rPr>
        <w:t xml:space="preserve">Translation </w:t>
      </w:r>
      <w:r w:rsidR="00EC3AB2">
        <w:rPr>
          <w:rFonts w:asciiTheme="majorHAnsi" w:hAnsiTheme="majorHAnsi" w:cstheme="majorHAnsi"/>
          <w:b/>
          <w:sz w:val="20"/>
          <w:szCs w:val="20"/>
          <w:lang w:val="en-US"/>
        </w:rPr>
        <w:t>n</w:t>
      </w:r>
      <w:r w:rsidRPr="00B930D4">
        <w:rPr>
          <w:rFonts w:asciiTheme="majorHAnsi" w:hAnsiTheme="majorHAnsi" w:cstheme="majorHAnsi"/>
          <w:b/>
          <w:sz w:val="20"/>
          <w:szCs w:val="20"/>
          <w:lang w:val="en-US"/>
        </w:rPr>
        <w:t>º</w:t>
      </w:r>
      <w:r w:rsidR="00EC3AB2">
        <w:rPr>
          <w:rFonts w:asciiTheme="majorHAnsi" w:hAnsiTheme="majorHAnsi" w:cstheme="majorHAnsi"/>
          <w:b/>
          <w:sz w:val="20"/>
          <w:szCs w:val="20"/>
          <w:lang w:val="en-US"/>
        </w:rPr>
        <w:t>XXX</w:t>
      </w:r>
    </w:p>
    <w:p w14:paraId="0B5F1F9D" w14:textId="77777777" w:rsidR="00192462" w:rsidRPr="00A1529D" w:rsidRDefault="00192462" w:rsidP="00192462">
      <w:pPr>
        <w:ind w:left="6804" w:right="-567" w:hanging="4677"/>
        <w:rPr>
          <w:lang w:val="en-US"/>
        </w:rPr>
      </w:pPr>
    </w:p>
    <w:p w14:paraId="59360530" w14:textId="77777777" w:rsidR="00875EA8" w:rsidRPr="00EC3AB2" w:rsidRDefault="00875EA8" w:rsidP="00875EA8">
      <w:pPr>
        <w:tabs>
          <w:tab w:val="left" w:pos="567"/>
        </w:tabs>
        <w:spacing w:line="220" w:lineRule="exact"/>
        <w:rPr>
          <w:rFonts w:asciiTheme="minorHAnsi" w:hAnsiTheme="minorHAnsi" w:cstheme="minorHAnsi"/>
          <w:sz w:val="20"/>
          <w:szCs w:val="20"/>
          <w:lang w:val="en-US"/>
        </w:rPr>
      </w:pPr>
    </w:p>
    <w:p w14:paraId="06FE3463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0032FC71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C6C128D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196EACC1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ACDFE39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4F1044E7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5C55BD41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1E8B71CD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CFD8332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D558CCA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1505E9B3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0F6FBE5A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393FCA8F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4D552815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3E0D39B0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4E512EB7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FC39F21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0B7E419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4418C258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50227108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2FE252AA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021D709C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44189854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40C4A523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bookmarkEnd w:id="1"/>
    <w:bookmarkEnd w:id="2"/>
    <w:p w14:paraId="2336EC82" w14:textId="77777777" w:rsidR="00192462" w:rsidRPr="00EC3AB2" w:rsidRDefault="00192462" w:rsidP="00192462">
      <w:pPr>
        <w:rPr>
          <w:sz w:val="20"/>
          <w:szCs w:val="20"/>
          <w:lang w:val="en-US"/>
        </w:rPr>
      </w:pPr>
    </w:p>
    <w:p w14:paraId="53F6444D" w14:textId="77777777" w:rsidR="00192462" w:rsidRDefault="00192462" w:rsidP="00192462">
      <w:pPr>
        <w:pStyle w:val="Textoembloco"/>
        <w:pBdr>
          <w:bottom w:val="single" w:sz="6" w:space="1" w:color="auto"/>
        </w:pBdr>
        <w:spacing w:line="240" w:lineRule="exact"/>
        <w:ind w:left="-284" w:right="-39"/>
        <w:rPr>
          <w:rFonts w:asciiTheme="minorHAnsi" w:hAnsiTheme="minorHAnsi" w:cstheme="minorHAnsi"/>
          <w:sz w:val="22"/>
          <w:szCs w:val="22"/>
        </w:rPr>
      </w:pPr>
    </w:p>
    <w:p w14:paraId="1C7CED88" w14:textId="0BCB912D" w:rsidR="00192462" w:rsidRPr="00192462" w:rsidRDefault="00192462" w:rsidP="00192462">
      <w:pPr>
        <w:pStyle w:val="Textoembloco"/>
        <w:spacing w:line="240" w:lineRule="exact"/>
        <w:ind w:left="-284" w:right="-39"/>
        <w:rPr>
          <w:rFonts w:asciiTheme="minorHAnsi" w:hAnsiTheme="minorHAnsi" w:cstheme="minorHAnsi"/>
          <w:sz w:val="22"/>
          <w:szCs w:val="22"/>
        </w:rPr>
      </w:pPr>
      <w:r w:rsidRPr="00192462">
        <w:rPr>
          <w:rFonts w:asciiTheme="minorHAnsi" w:hAnsiTheme="minorHAnsi" w:cstheme="minorHAnsi"/>
          <w:sz w:val="22"/>
          <w:szCs w:val="22"/>
        </w:rPr>
        <w:t>There was nothing else in the document above that I was presented with, which I return together with this Translation, which I checked, and considered accordingly, signed and made true.</w:t>
      </w:r>
    </w:p>
    <w:p w14:paraId="7FB14D6C" w14:textId="77777777" w:rsidR="00192462" w:rsidRPr="00192462" w:rsidRDefault="00192462" w:rsidP="00192462">
      <w:pPr>
        <w:ind w:left="-284" w:right="-981"/>
        <w:rPr>
          <w:rFonts w:asciiTheme="minorHAnsi" w:hAnsiTheme="minorHAnsi" w:cstheme="minorHAnsi"/>
          <w:sz w:val="10"/>
          <w:szCs w:val="10"/>
          <w:lang w:val="en-US"/>
        </w:rPr>
      </w:pPr>
    </w:p>
    <w:p w14:paraId="4FF43254" w14:textId="13871F44" w:rsidR="00192462" w:rsidRPr="00DC1531" w:rsidRDefault="00192462" w:rsidP="00192462">
      <w:pPr>
        <w:ind w:left="-284" w:right="-31"/>
        <w:rPr>
          <w:rFonts w:asciiTheme="minorHAnsi" w:hAnsiTheme="minorHAnsi" w:cstheme="minorHAnsi"/>
        </w:rPr>
      </w:pPr>
      <w:r w:rsidRPr="00DC1531">
        <w:rPr>
          <w:rFonts w:asciiTheme="minorHAnsi" w:hAnsiTheme="minorHAnsi" w:cstheme="minorHAnsi"/>
        </w:rPr>
        <w:t>Taubaté</w:t>
      </w:r>
      <w:r w:rsidR="00EC3AB2" w:rsidRPr="00DC1531">
        <w:rPr>
          <w:rFonts w:asciiTheme="minorHAnsi" w:hAnsiTheme="minorHAnsi" w:cstheme="minorHAnsi"/>
        </w:rPr>
        <w:t xml:space="preserve">, </w:t>
      </w:r>
      <w:r w:rsidR="00611EBC" w:rsidRPr="00DC1531">
        <w:rPr>
          <w:rFonts w:asciiTheme="minorHAnsi" w:hAnsiTheme="minorHAnsi" w:cstheme="minorHAnsi"/>
        </w:rPr>
        <w:t>xxx x</w:t>
      </w:r>
      <w:r w:rsidR="00EC3AB2" w:rsidRPr="00DC1531">
        <w:rPr>
          <w:rFonts w:asciiTheme="minorHAnsi" w:hAnsiTheme="minorHAnsi" w:cstheme="minorHAnsi"/>
        </w:rPr>
        <w:t xml:space="preserve">, </w:t>
      </w:r>
      <w:r w:rsidR="00DC1531">
        <w:rPr>
          <w:rFonts w:asciiTheme="minorHAnsi" w:hAnsiTheme="minorHAnsi" w:cstheme="minorHAnsi"/>
        </w:rPr>
        <w:t>xxxx</w:t>
      </w:r>
      <w:r w:rsidR="00EC3AB2" w:rsidRPr="00DC1531">
        <w:rPr>
          <w:rFonts w:asciiTheme="minorHAnsi" w:hAnsiTheme="minorHAnsi" w:cstheme="minorHAnsi"/>
        </w:rPr>
        <w:t>.</w:t>
      </w:r>
    </w:p>
    <w:p w14:paraId="488FC2DA" w14:textId="77777777" w:rsidR="000C64B4" w:rsidRPr="00DC1531" w:rsidRDefault="000C64B4" w:rsidP="00875EA8">
      <w:pPr>
        <w:spacing w:line="220" w:lineRule="exact"/>
        <w:rPr>
          <w:rFonts w:asciiTheme="minorHAnsi" w:hAnsiTheme="minorHAnsi" w:cstheme="minorHAnsi"/>
          <w:sz w:val="20"/>
          <w:szCs w:val="20"/>
        </w:rPr>
      </w:pPr>
    </w:p>
    <w:p w14:paraId="75E8DAC0" w14:textId="77777777" w:rsidR="00192462" w:rsidRPr="00DC1531" w:rsidRDefault="00192462" w:rsidP="00192462">
      <w:pPr>
        <w:rPr>
          <w:rFonts w:asciiTheme="minorHAnsi" w:hAnsiTheme="minorHAnsi" w:cstheme="minorHAnsi"/>
          <w:sz w:val="20"/>
          <w:szCs w:val="20"/>
        </w:rPr>
      </w:pPr>
    </w:p>
    <w:p w14:paraId="4F97BB01" w14:textId="77777777" w:rsidR="00192462" w:rsidRPr="00DC1531" w:rsidRDefault="00192462" w:rsidP="00192462">
      <w:pPr>
        <w:rPr>
          <w:rFonts w:asciiTheme="minorHAnsi" w:hAnsiTheme="minorHAnsi" w:cstheme="minorHAnsi"/>
          <w:sz w:val="20"/>
          <w:szCs w:val="20"/>
        </w:rPr>
      </w:pPr>
    </w:p>
    <w:p w14:paraId="76B3C678" w14:textId="77777777" w:rsidR="00192462" w:rsidRPr="00DC1531" w:rsidRDefault="00192462" w:rsidP="00192462">
      <w:pPr>
        <w:ind w:left="6804" w:right="-567" w:hanging="4677"/>
      </w:pPr>
      <w:r w:rsidRPr="00DC1531">
        <w:rPr>
          <w:rFonts w:asciiTheme="minorHAnsi" w:hAnsiTheme="minorHAnsi" w:cstheme="minorHAnsi"/>
          <w:sz w:val="20"/>
          <w:szCs w:val="20"/>
        </w:rPr>
        <w:tab/>
      </w:r>
    </w:p>
    <w:p w14:paraId="69D1ED04" w14:textId="77777777" w:rsidR="00192462" w:rsidRPr="00DC1531" w:rsidRDefault="00192462" w:rsidP="00192462">
      <w:pPr>
        <w:ind w:left="6804" w:right="-567" w:hanging="7513"/>
        <w:jc w:val="center"/>
      </w:pPr>
      <w:r w:rsidRPr="00DC1531">
        <w:t>Mara Cristina Beloni</w:t>
      </w:r>
    </w:p>
    <w:p w14:paraId="357EA35F" w14:textId="77777777" w:rsidR="00192462" w:rsidRPr="00A1529D" w:rsidRDefault="00192462" w:rsidP="00192462">
      <w:pPr>
        <w:ind w:left="6804" w:right="-567" w:hanging="7513"/>
        <w:jc w:val="center"/>
        <w:rPr>
          <w:lang w:val="en-US"/>
        </w:rPr>
      </w:pPr>
      <w:r w:rsidRPr="00A1529D">
        <w:rPr>
          <w:lang w:val="en-US"/>
        </w:rPr>
        <w:t>Certified and Sworn Translator</w:t>
      </w:r>
    </w:p>
    <w:p w14:paraId="564E4316" w14:textId="77777777" w:rsidR="00192462" w:rsidRPr="00A1529D" w:rsidRDefault="00192462" w:rsidP="00192462">
      <w:pPr>
        <w:ind w:left="6804" w:right="-567" w:hanging="7513"/>
        <w:jc w:val="center"/>
        <w:rPr>
          <w:lang w:val="en-US"/>
        </w:rPr>
      </w:pPr>
      <w:r w:rsidRPr="00A1529D">
        <w:rPr>
          <w:lang w:val="en-US"/>
        </w:rPr>
        <w:t>JUCESP 1221</w:t>
      </w:r>
    </w:p>
    <w:p w14:paraId="13707916" w14:textId="77777777" w:rsidR="00192462" w:rsidRPr="00EC3AB2" w:rsidRDefault="00192462" w:rsidP="00192462">
      <w:pPr>
        <w:pStyle w:val="Recuodecorpodetexto"/>
        <w:ind w:left="0"/>
        <w:rPr>
          <w:rFonts w:asciiTheme="minorHAnsi" w:hAnsiTheme="minorHAnsi" w:cstheme="minorHAnsi"/>
          <w:b/>
          <w:bCs/>
          <w:sz w:val="20"/>
          <w:lang w:val="en-US"/>
        </w:rPr>
      </w:pPr>
    </w:p>
    <w:p w14:paraId="66C78676" w14:textId="5CE20F84" w:rsidR="00192462" w:rsidRPr="00EC3AB2" w:rsidRDefault="00192462" w:rsidP="00192462">
      <w:pPr>
        <w:tabs>
          <w:tab w:val="left" w:pos="3696"/>
        </w:tabs>
        <w:rPr>
          <w:rFonts w:asciiTheme="minorHAnsi" w:hAnsiTheme="minorHAnsi" w:cstheme="minorHAnsi"/>
          <w:sz w:val="20"/>
          <w:szCs w:val="20"/>
          <w:lang w:val="en-US"/>
        </w:rPr>
      </w:pPr>
    </w:p>
    <w:p w14:paraId="7C0AA120" w14:textId="77777777" w:rsidR="00192462" w:rsidRPr="00EC3AB2" w:rsidRDefault="00192462" w:rsidP="00192462">
      <w:pPr>
        <w:rPr>
          <w:rFonts w:asciiTheme="minorHAnsi" w:hAnsiTheme="minorHAnsi" w:cstheme="minorHAnsi"/>
          <w:sz w:val="20"/>
          <w:szCs w:val="20"/>
          <w:lang w:val="en-US"/>
        </w:rPr>
      </w:pPr>
    </w:p>
    <w:sectPr w:rsidR="00192462" w:rsidRPr="00EC3AB2" w:rsidSect="003F36AD">
      <w:headerReference w:type="default" r:id="rId8"/>
      <w:footerReference w:type="default" r:id="rId9"/>
      <w:pgSz w:w="11906" w:h="16838"/>
      <w:pgMar w:top="2268" w:right="567" w:bottom="851" w:left="964" w:header="624" w:footer="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E731D" w14:textId="77777777" w:rsidR="003B71C2" w:rsidRDefault="003B71C2" w:rsidP="00DC67E5">
      <w:pPr>
        <w:spacing w:line="240" w:lineRule="auto"/>
      </w:pPr>
      <w:r>
        <w:separator/>
      </w:r>
    </w:p>
  </w:endnote>
  <w:endnote w:type="continuationSeparator" w:id="0">
    <w:p w14:paraId="77A35074" w14:textId="77777777" w:rsidR="003B71C2" w:rsidRDefault="003B71C2" w:rsidP="00DC67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0B208" w14:textId="77777777" w:rsidR="006E701E" w:rsidRDefault="006E701E" w:rsidP="005E6314">
    <w:pPr>
      <w:spacing w:after="200" w:line="259" w:lineRule="auto"/>
      <w:ind w:right="29" w:hanging="567"/>
      <w:contextualSpacing/>
      <w:jc w:val="center"/>
      <w:rPr>
        <w:rFonts w:asciiTheme="minorHAnsi" w:hAnsiTheme="minorHAnsi" w:cstheme="minorHAnsi"/>
        <w:sz w:val="16"/>
        <w:szCs w:val="16"/>
        <w:lang w:val="fr-FR"/>
      </w:rPr>
    </w:pPr>
    <w:bookmarkStart w:id="3" w:name="_Hlk142398499"/>
  </w:p>
  <w:bookmarkEnd w:id="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D5BF7" w14:textId="77777777" w:rsidR="003B71C2" w:rsidRDefault="003B71C2" w:rsidP="00DC67E5">
      <w:pPr>
        <w:spacing w:line="240" w:lineRule="auto"/>
      </w:pPr>
      <w:r>
        <w:separator/>
      </w:r>
    </w:p>
  </w:footnote>
  <w:footnote w:type="continuationSeparator" w:id="0">
    <w:p w14:paraId="1BF7E906" w14:textId="77777777" w:rsidR="003B71C2" w:rsidRDefault="003B71C2" w:rsidP="00DC67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348"/>
    </w:tblGrid>
    <w:tr w:rsidR="00DC67E5" w:rsidRPr="00694CE8" w14:paraId="604D80A7" w14:textId="77777777" w:rsidTr="00391A05">
      <w:trPr>
        <w:trHeight w:val="624"/>
      </w:trPr>
      <w:tc>
        <w:tcPr>
          <w:tcW w:w="10348" w:type="dxa"/>
        </w:tcPr>
        <w:p w14:paraId="51FA84E9" w14:textId="7BB2A938" w:rsidR="00192462" w:rsidRPr="00192462" w:rsidRDefault="00192462" w:rsidP="00192462">
          <w:pPr>
            <w:pStyle w:val="Ttulo1"/>
            <w:ind w:left="1735"/>
            <w:jc w:val="left"/>
            <w:rPr>
              <w:rFonts w:asciiTheme="minorHAnsi" w:hAnsiTheme="minorHAnsi" w:cstheme="minorHAnsi"/>
              <w:b/>
              <w:sz w:val="20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8240" behindDoc="0" locked="0" layoutInCell="1" allowOverlap="1" wp14:anchorId="5EF93075" wp14:editId="2988A9B2">
                <wp:simplePos x="0" y="0"/>
                <wp:positionH relativeFrom="column">
                  <wp:posOffset>66040</wp:posOffset>
                </wp:positionH>
                <wp:positionV relativeFrom="paragraph">
                  <wp:posOffset>92711</wp:posOffset>
                </wp:positionV>
                <wp:extent cx="610891" cy="655320"/>
                <wp:effectExtent l="0" t="0" r="0" b="0"/>
                <wp:wrapNone/>
                <wp:docPr id="185358803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055" cy="6597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92462">
            <w:rPr>
              <w:rFonts w:asciiTheme="minorHAnsi" w:hAnsiTheme="minorHAnsi" w:cstheme="minorHAnsi"/>
              <w:b/>
              <w:sz w:val="20"/>
            </w:rPr>
            <w:t>Mara Cristina Beloni</w:t>
          </w:r>
        </w:p>
        <w:p w14:paraId="12C9C347" w14:textId="5154B3C2" w:rsidR="00192462" w:rsidRPr="00192462" w:rsidRDefault="00192462" w:rsidP="00192462">
          <w:pPr>
            <w:ind w:left="1735"/>
            <w:jc w:val="left"/>
            <w:rPr>
              <w:rFonts w:asciiTheme="minorHAnsi" w:hAnsiTheme="minorHAnsi" w:cstheme="minorHAnsi"/>
              <w:sz w:val="20"/>
              <w:szCs w:val="20"/>
            </w:rPr>
          </w:pPr>
          <w:r w:rsidRPr="00192462">
            <w:rPr>
              <w:rFonts w:asciiTheme="minorHAnsi" w:hAnsiTheme="minorHAnsi" w:cstheme="minorHAnsi"/>
              <w:sz w:val="20"/>
              <w:szCs w:val="20"/>
            </w:rPr>
            <w:t>Tradutora  Pública e Intérprete Comercial</w:t>
          </w:r>
        </w:p>
        <w:p w14:paraId="61552C18" w14:textId="53402BE9" w:rsidR="00192462" w:rsidRPr="00192462" w:rsidRDefault="00192462" w:rsidP="00192462">
          <w:pPr>
            <w:ind w:left="1735"/>
            <w:jc w:val="left"/>
            <w:rPr>
              <w:rFonts w:asciiTheme="minorHAnsi" w:hAnsiTheme="minorHAnsi" w:cstheme="minorHAnsi"/>
              <w:sz w:val="20"/>
              <w:szCs w:val="20"/>
            </w:rPr>
          </w:pPr>
          <w:r w:rsidRPr="00192462">
            <w:rPr>
              <w:rFonts w:asciiTheme="minorHAnsi" w:hAnsiTheme="minorHAnsi" w:cstheme="minorHAnsi"/>
              <w:sz w:val="20"/>
              <w:szCs w:val="20"/>
            </w:rPr>
            <w:t>RG-18.727.971 CPF-088892178-04 CCM-40.534/00 INSS-11463932531</w:t>
          </w:r>
        </w:p>
        <w:p w14:paraId="1B89827E" w14:textId="547961FF" w:rsidR="00192462" w:rsidRPr="00192462" w:rsidRDefault="00192462" w:rsidP="00192462">
          <w:pPr>
            <w:ind w:left="1735"/>
            <w:jc w:val="left"/>
            <w:rPr>
              <w:rFonts w:asciiTheme="minorHAnsi" w:hAnsiTheme="minorHAnsi" w:cstheme="minorHAnsi"/>
              <w:sz w:val="20"/>
              <w:szCs w:val="20"/>
            </w:rPr>
          </w:pPr>
          <w:r w:rsidRPr="00192462">
            <w:rPr>
              <w:rFonts w:asciiTheme="minorHAnsi" w:hAnsiTheme="minorHAnsi" w:cstheme="minorHAnsi"/>
              <w:sz w:val="20"/>
              <w:szCs w:val="20"/>
            </w:rPr>
            <w:t>Rua Olavo Bilac, 96 – Centro – Taubaté – São Paulo</w:t>
          </w:r>
        </w:p>
        <w:p w14:paraId="055FD339" w14:textId="5025F4A6" w:rsidR="00192462" w:rsidRPr="0016086D" w:rsidRDefault="00192462" w:rsidP="00192462">
          <w:pPr>
            <w:ind w:left="1735"/>
            <w:jc w:val="left"/>
            <w:rPr>
              <w:rFonts w:asciiTheme="minorHAnsi" w:hAnsiTheme="minorHAnsi" w:cstheme="minorHAnsi"/>
              <w:sz w:val="20"/>
              <w:szCs w:val="20"/>
              <w:lang w:val="fr-FR"/>
            </w:rPr>
          </w:pPr>
          <w:r w:rsidRPr="0016086D">
            <w:rPr>
              <w:rFonts w:asciiTheme="minorHAnsi" w:hAnsiTheme="minorHAnsi" w:cstheme="minorHAnsi"/>
              <w:sz w:val="20"/>
              <w:szCs w:val="20"/>
              <w:lang w:val="fr-FR"/>
            </w:rPr>
            <w:t>Cep - 12020-220 F: (012) 3622-2188 / (012) 3621-6715 / (012) 9773-7453</w:t>
          </w:r>
        </w:p>
        <w:p w14:paraId="4836F511" w14:textId="77777777" w:rsidR="00192462" w:rsidRPr="0016086D" w:rsidRDefault="00192462" w:rsidP="00192462">
          <w:pPr>
            <w:ind w:left="1735"/>
            <w:jc w:val="left"/>
            <w:rPr>
              <w:rFonts w:asciiTheme="minorHAnsi" w:hAnsiTheme="minorHAnsi" w:cstheme="minorHAnsi"/>
              <w:color w:val="000000"/>
              <w:sz w:val="20"/>
              <w:szCs w:val="20"/>
              <w:lang w:val="fr-FR"/>
            </w:rPr>
          </w:pPr>
          <w:r w:rsidRPr="0016086D">
            <w:rPr>
              <w:rFonts w:asciiTheme="minorHAnsi" w:hAnsiTheme="minorHAnsi" w:cstheme="minorHAnsi"/>
              <w:sz w:val="20"/>
              <w:szCs w:val="20"/>
              <w:lang w:val="fr-FR"/>
            </w:rPr>
            <w:t>e-mail</w:t>
          </w:r>
          <w:r w:rsidRPr="0016086D">
            <w:rPr>
              <w:rFonts w:asciiTheme="minorHAnsi" w:hAnsiTheme="minorHAnsi" w:cstheme="minorHAnsi"/>
              <w:color w:val="0000FF"/>
              <w:sz w:val="20"/>
              <w:szCs w:val="20"/>
              <w:lang w:val="fr-FR"/>
            </w:rPr>
            <w:t xml:space="preserve">: </w:t>
          </w:r>
          <w:hyperlink r:id="rId2" w:history="1">
            <w:r w:rsidRPr="0016086D">
              <w:rPr>
                <w:rStyle w:val="Hyperlink"/>
                <w:rFonts w:asciiTheme="minorHAnsi" w:hAnsiTheme="minorHAnsi" w:cstheme="minorHAnsi"/>
                <w:sz w:val="20"/>
                <w:szCs w:val="20"/>
                <w:lang w:val="fr-FR"/>
              </w:rPr>
              <w:t>mbeloni@hotmail.com</w:t>
            </w:r>
          </w:hyperlink>
        </w:p>
        <w:p w14:paraId="7F647253" w14:textId="77777777" w:rsidR="00192462" w:rsidRPr="00192462" w:rsidRDefault="00192462" w:rsidP="00192462">
          <w:pPr>
            <w:ind w:left="1735"/>
            <w:jc w:val="left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192462">
            <w:rPr>
              <w:rFonts w:asciiTheme="minorHAnsi" w:hAnsiTheme="minorHAnsi" w:cstheme="minorHAnsi"/>
              <w:color w:val="000000"/>
              <w:sz w:val="20"/>
              <w:szCs w:val="20"/>
            </w:rPr>
            <w:t>Matrícula na JUCESP – 1221</w:t>
          </w:r>
        </w:p>
        <w:p w14:paraId="4B82E299" w14:textId="29C813F7" w:rsidR="00192462" w:rsidRPr="00192462" w:rsidRDefault="00192462" w:rsidP="00192462">
          <w:pPr>
            <w:pStyle w:val="Ttulo2"/>
            <w:ind w:left="1735"/>
            <w:jc w:val="left"/>
            <w:rPr>
              <w:rFonts w:asciiTheme="minorHAnsi" w:hAnsiTheme="minorHAnsi" w:cstheme="minorHAnsi"/>
            </w:rPr>
          </w:pPr>
          <w:r w:rsidRPr="00192462">
            <w:rPr>
              <w:rFonts w:asciiTheme="minorHAnsi" w:hAnsiTheme="minorHAnsi" w:cstheme="minorHAnsi"/>
            </w:rPr>
            <w:t>Idioma – Inglês</w:t>
          </w:r>
        </w:p>
        <w:p w14:paraId="731B2C0B" w14:textId="77777777" w:rsidR="003F36AD" w:rsidRDefault="003F36AD" w:rsidP="009E7061">
          <w:pPr>
            <w:pStyle w:val="Cabealho"/>
            <w:jc w:val="center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</w:t>
          </w:r>
        </w:p>
        <w:p w14:paraId="313F3127" w14:textId="6D691714" w:rsidR="003E259C" w:rsidRPr="00694CE8" w:rsidRDefault="003F36AD" w:rsidP="009E7061">
          <w:pPr>
            <w:pStyle w:val="Cabealho"/>
            <w:jc w:val="center"/>
            <w:rPr>
              <w:sz w:val="16"/>
              <w:szCs w:val="16"/>
            </w:rPr>
          </w:pPr>
          <w:r>
            <w:rPr>
              <w:b/>
              <w:sz w:val="16"/>
              <w:szCs w:val="16"/>
              <w:lang w:val="en-US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</w:t>
          </w:r>
          <w:r w:rsidRPr="006C6DDA">
            <w:rPr>
              <w:b/>
              <w:sz w:val="16"/>
              <w:szCs w:val="16"/>
              <w:lang w:val="en-US"/>
            </w:rPr>
            <w:t xml:space="preserve">Page No.  </w:t>
          </w:r>
          <w:r w:rsidRPr="00DB079C">
            <w:rPr>
              <w:b/>
              <w:sz w:val="16"/>
              <w:szCs w:val="16"/>
              <w:lang w:val="en-US"/>
            </w:rPr>
            <w:fldChar w:fldCharType="begin"/>
          </w:r>
          <w:r w:rsidRPr="00DB079C">
            <w:rPr>
              <w:b/>
              <w:sz w:val="16"/>
              <w:szCs w:val="16"/>
              <w:lang w:val="en-US"/>
            </w:rPr>
            <w:instrText xml:space="preserve"> PAGE   \* MERGEFORMAT </w:instrText>
          </w:r>
          <w:r w:rsidRPr="00DB079C">
            <w:rPr>
              <w:b/>
              <w:sz w:val="16"/>
              <w:szCs w:val="16"/>
              <w:lang w:val="en-US"/>
            </w:rPr>
            <w:fldChar w:fldCharType="separate"/>
          </w:r>
          <w:r>
            <w:rPr>
              <w:b/>
              <w:sz w:val="16"/>
              <w:szCs w:val="16"/>
              <w:lang w:val="en-US"/>
            </w:rPr>
            <w:t>2</w:t>
          </w:r>
          <w:r w:rsidRPr="00DB079C">
            <w:rPr>
              <w:b/>
              <w:sz w:val="16"/>
              <w:szCs w:val="16"/>
              <w:lang w:val="en-US"/>
            </w:rPr>
            <w:fldChar w:fldCharType="end"/>
          </w:r>
        </w:p>
      </w:tc>
    </w:tr>
  </w:tbl>
  <w:p w14:paraId="7C8B8189" w14:textId="52B9C38F" w:rsidR="00DC67E5" w:rsidRPr="00585924" w:rsidRDefault="00DC67E5" w:rsidP="00585924">
    <w:pPr>
      <w:pStyle w:val="Cabealho"/>
      <w:jc w:val="center"/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62AA4"/>
    <w:multiLevelType w:val="hybridMultilevel"/>
    <w:tmpl w:val="FB28DDCC"/>
    <w:lvl w:ilvl="0" w:tplc="F202CC5A">
      <w:start w:val="1"/>
      <w:numFmt w:val="decimal"/>
      <w:lvlText w:val="%1."/>
      <w:lvlJc w:val="left"/>
      <w:pPr>
        <w:ind w:left="720" w:hanging="360"/>
      </w:pPr>
    </w:lvl>
    <w:lvl w:ilvl="1" w:tplc="1F2C3276" w:tentative="1">
      <w:start w:val="1"/>
      <w:numFmt w:val="lowerLetter"/>
      <w:lvlText w:val="%2."/>
      <w:lvlJc w:val="left"/>
      <w:pPr>
        <w:ind w:left="1440" w:hanging="360"/>
      </w:pPr>
    </w:lvl>
    <w:lvl w:ilvl="2" w:tplc="27B0F904" w:tentative="1">
      <w:start w:val="1"/>
      <w:numFmt w:val="lowerRoman"/>
      <w:lvlText w:val="%3."/>
      <w:lvlJc w:val="right"/>
      <w:pPr>
        <w:ind w:left="2160" w:hanging="180"/>
      </w:pPr>
    </w:lvl>
    <w:lvl w:ilvl="3" w:tplc="BBCC07AE" w:tentative="1">
      <w:start w:val="1"/>
      <w:numFmt w:val="decimal"/>
      <w:lvlText w:val="%4."/>
      <w:lvlJc w:val="left"/>
      <w:pPr>
        <w:ind w:left="2880" w:hanging="360"/>
      </w:pPr>
    </w:lvl>
    <w:lvl w:ilvl="4" w:tplc="1C264D10" w:tentative="1">
      <w:start w:val="1"/>
      <w:numFmt w:val="lowerLetter"/>
      <w:lvlText w:val="%5."/>
      <w:lvlJc w:val="left"/>
      <w:pPr>
        <w:ind w:left="3600" w:hanging="360"/>
      </w:pPr>
    </w:lvl>
    <w:lvl w:ilvl="5" w:tplc="DBE2E710" w:tentative="1">
      <w:start w:val="1"/>
      <w:numFmt w:val="lowerRoman"/>
      <w:lvlText w:val="%6."/>
      <w:lvlJc w:val="right"/>
      <w:pPr>
        <w:ind w:left="4320" w:hanging="180"/>
      </w:pPr>
    </w:lvl>
    <w:lvl w:ilvl="6" w:tplc="D5268AB6" w:tentative="1">
      <w:start w:val="1"/>
      <w:numFmt w:val="decimal"/>
      <w:lvlText w:val="%7."/>
      <w:lvlJc w:val="left"/>
      <w:pPr>
        <w:ind w:left="5040" w:hanging="360"/>
      </w:pPr>
    </w:lvl>
    <w:lvl w:ilvl="7" w:tplc="127EE9E0" w:tentative="1">
      <w:start w:val="1"/>
      <w:numFmt w:val="lowerLetter"/>
      <w:lvlText w:val="%8."/>
      <w:lvlJc w:val="left"/>
      <w:pPr>
        <w:ind w:left="5760" w:hanging="360"/>
      </w:pPr>
    </w:lvl>
    <w:lvl w:ilvl="8" w:tplc="E98091F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56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4C"/>
    <w:rsid w:val="0000086D"/>
    <w:rsid w:val="00010D08"/>
    <w:rsid w:val="00011CEF"/>
    <w:rsid w:val="00021D8C"/>
    <w:rsid w:val="000306DF"/>
    <w:rsid w:val="00054BCC"/>
    <w:rsid w:val="00066275"/>
    <w:rsid w:val="0008419B"/>
    <w:rsid w:val="00085279"/>
    <w:rsid w:val="00085E4C"/>
    <w:rsid w:val="00097EDF"/>
    <w:rsid w:val="000A4192"/>
    <w:rsid w:val="000A49F8"/>
    <w:rsid w:val="000B3EB0"/>
    <w:rsid w:val="000B61FC"/>
    <w:rsid w:val="000C64B4"/>
    <w:rsid w:val="0010260B"/>
    <w:rsid w:val="00107622"/>
    <w:rsid w:val="00110D0F"/>
    <w:rsid w:val="001220B2"/>
    <w:rsid w:val="00124BB6"/>
    <w:rsid w:val="001276D9"/>
    <w:rsid w:val="00131DA7"/>
    <w:rsid w:val="00134A1A"/>
    <w:rsid w:val="0016086D"/>
    <w:rsid w:val="00161A0E"/>
    <w:rsid w:val="00167496"/>
    <w:rsid w:val="00174DEE"/>
    <w:rsid w:val="00175AA7"/>
    <w:rsid w:val="00181E50"/>
    <w:rsid w:val="00192462"/>
    <w:rsid w:val="00194256"/>
    <w:rsid w:val="00195131"/>
    <w:rsid w:val="001A2A24"/>
    <w:rsid w:val="001A2D45"/>
    <w:rsid w:val="001A4CEF"/>
    <w:rsid w:val="001A5B1C"/>
    <w:rsid w:val="001C1ACB"/>
    <w:rsid w:val="001D2436"/>
    <w:rsid w:val="001E6FD5"/>
    <w:rsid w:val="001E73E6"/>
    <w:rsid w:val="001F45DC"/>
    <w:rsid w:val="00201161"/>
    <w:rsid w:val="0022591B"/>
    <w:rsid w:val="00225987"/>
    <w:rsid w:val="0022731D"/>
    <w:rsid w:val="00267192"/>
    <w:rsid w:val="00290735"/>
    <w:rsid w:val="00296127"/>
    <w:rsid w:val="002A0B63"/>
    <w:rsid w:val="002A3BBC"/>
    <w:rsid w:val="002A3E9F"/>
    <w:rsid w:val="002F0158"/>
    <w:rsid w:val="002F0BE2"/>
    <w:rsid w:val="0030151D"/>
    <w:rsid w:val="00314091"/>
    <w:rsid w:val="00321AC0"/>
    <w:rsid w:val="00340D32"/>
    <w:rsid w:val="00363B49"/>
    <w:rsid w:val="00364147"/>
    <w:rsid w:val="003760F5"/>
    <w:rsid w:val="00381769"/>
    <w:rsid w:val="00391A05"/>
    <w:rsid w:val="003B71C2"/>
    <w:rsid w:val="003E259C"/>
    <w:rsid w:val="003F13E3"/>
    <w:rsid w:val="003F36AD"/>
    <w:rsid w:val="0040423B"/>
    <w:rsid w:val="00405D8E"/>
    <w:rsid w:val="004133CA"/>
    <w:rsid w:val="004148BC"/>
    <w:rsid w:val="00415D69"/>
    <w:rsid w:val="00422C7D"/>
    <w:rsid w:val="004410BC"/>
    <w:rsid w:val="00445196"/>
    <w:rsid w:val="00451636"/>
    <w:rsid w:val="00461E18"/>
    <w:rsid w:val="004861B3"/>
    <w:rsid w:val="004A2FFC"/>
    <w:rsid w:val="004C60FB"/>
    <w:rsid w:val="004E0AE0"/>
    <w:rsid w:val="004E78B5"/>
    <w:rsid w:val="00501012"/>
    <w:rsid w:val="005100F0"/>
    <w:rsid w:val="00513A6D"/>
    <w:rsid w:val="0054331A"/>
    <w:rsid w:val="005526F2"/>
    <w:rsid w:val="00563EC9"/>
    <w:rsid w:val="00563F44"/>
    <w:rsid w:val="00583D57"/>
    <w:rsid w:val="00585924"/>
    <w:rsid w:val="00596812"/>
    <w:rsid w:val="00596F71"/>
    <w:rsid w:val="005A7109"/>
    <w:rsid w:val="005B50DC"/>
    <w:rsid w:val="005B5F79"/>
    <w:rsid w:val="005B77A3"/>
    <w:rsid w:val="005D33D3"/>
    <w:rsid w:val="005E6314"/>
    <w:rsid w:val="005F2226"/>
    <w:rsid w:val="00611EBC"/>
    <w:rsid w:val="0063751F"/>
    <w:rsid w:val="006446C8"/>
    <w:rsid w:val="0067773E"/>
    <w:rsid w:val="00694CE8"/>
    <w:rsid w:val="006B0D3E"/>
    <w:rsid w:val="006D4ED7"/>
    <w:rsid w:val="006E22D4"/>
    <w:rsid w:val="006E701E"/>
    <w:rsid w:val="006E7D81"/>
    <w:rsid w:val="007047A8"/>
    <w:rsid w:val="00715C8F"/>
    <w:rsid w:val="0072426E"/>
    <w:rsid w:val="007301DF"/>
    <w:rsid w:val="00734B80"/>
    <w:rsid w:val="007404F3"/>
    <w:rsid w:val="00764896"/>
    <w:rsid w:val="00776304"/>
    <w:rsid w:val="007905EC"/>
    <w:rsid w:val="00790729"/>
    <w:rsid w:val="00793969"/>
    <w:rsid w:val="007A34CB"/>
    <w:rsid w:val="007B399D"/>
    <w:rsid w:val="007C5DE8"/>
    <w:rsid w:val="007D6CE9"/>
    <w:rsid w:val="007F289D"/>
    <w:rsid w:val="007F6895"/>
    <w:rsid w:val="00805073"/>
    <w:rsid w:val="00823F82"/>
    <w:rsid w:val="0084548A"/>
    <w:rsid w:val="00855D66"/>
    <w:rsid w:val="008638BA"/>
    <w:rsid w:val="00871E6F"/>
    <w:rsid w:val="00873C23"/>
    <w:rsid w:val="00875EA8"/>
    <w:rsid w:val="008801D5"/>
    <w:rsid w:val="008A0AD4"/>
    <w:rsid w:val="008A475C"/>
    <w:rsid w:val="008B2FE0"/>
    <w:rsid w:val="008C1E8A"/>
    <w:rsid w:val="008C3B03"/>
    <w:rsid w:val="008E04E6"/>
    <w:rsid w:val="008E2009"/>
    <w:rsid w:val="008F0EB0"/>
    <w:rsid w:val="008F35C9"/>
    <w:rsid w:val="009316AF"/>
    <w:rsid w:val="009411C9"/>
    <w:rsid w:val="00956346"/>
    <w:rsid w:val="00963A37"/>
    <w:rsid w:val="00987ABB"/>
    <w:rsid w:val="009A40FB"/>
    <w:rsid w:val="009A6D1D"/>
    <w:rsid w:val="009B25C0"/>
    <w:rsid w:val="009D503D"/>
    <w:rsid w:val="009E7061"/>
    <w:rsid w:val="009F6699"/>
    <w:rsid w:val="00A10D13"/>
    <w:rsid w:val="00A211D5"/>
    <w:rsid w:val="00A31444"/>
    <w:rsid w:val="00A32764"/>
    <w:rsid w:val="00A43EE8"/>
    <w:rsid w:val="00A53BFD"/>
    <w:rsid w:val="00A643DF"/>
    <w:rsid w:val="00A8594D"/>
    <w:rsid w:val="00A96753"/>
    <w:rsid w:val="00AA04B8"/>
    <w:rsid w:val="00AA0739"/>
    <w:rsid w:val="00AA115F"/>
    <w:rsid w:val="00AB0890"/>
    <w:rsid w:val="00AD1D08"/>
    <w:rsid w:val="00AD48D5"/>
    <w:rsid w:val="00AF54CE"/>
    <w:rsid w:val="00B055DC"/>
    <w:rsid w:val="00B16F3D"/>
    <w:rsid w:val="00B42825"/>
    <w:rsid w:val="00B43172"/>
    <w:rsid w:val="00B469F1"/>
    <w:rsid w:val="00B513D7"/>
    <w:rsid w:val="00B52477"/>
    <w:rsid w:val="00B80A2F"/>
    <w:rsid w:val="00B95040"/>
    <w:rsid w:val="00BA1453"/>
    <w:rsid w:val="00BC590E"/>
    <w:rsid w:val="00BE2116"/>
    <w:rsid w:val="00BE21E3"/>
    <w:rsid w:val="00BE5E88"/>
    <w:rsid w:val="00C03D09"/>
    <w:rsid w:val="00C05A2D"/>
    <w:rsid w:val="00C07571"/>
    <w:rsid w:val="00C11E34"/>
    <w:rsid w:val="00C2757C"/>
    <w:rsid w:val="00C73193"/>
    <w:rsid w:val="00C74200"/>
    <w:rsid w:val="00C75071"/>
    <w:rsid w:val="00C84548"/>
    <w:rsid w:val="00C93396"/>
    <w:rsid w:val="00CA1511"/>
    <w:rsid w:val="00CA29C3"/>
    <w:rsid w:val="00CA37BA"/>
    <w:rsid w:val="00CA508A"/>
    <w:rsid w:val="00CC07F1"/>
    <w:rsid w:val="00CD5464"/>
    <w:rsid w:val="00CE00FE"/>
    <w:rsid w:val="00CE6E6E"/>
    <w:rsid w:val="00CF5CA2"/>
    <w:rsid w:val="00D119BC"/>
    <w:rsid w:val="00D27DE4"/>
    <w:rsid w:val="00D3543D"/>
    <w:rsid w:val="00D41E5E"/>
    <w:rsid w:val="00D43ED3"/>
    <w:rsid w:val="00D462A9"/>
    <w:rsid w:val="00D71D83"/>
    <w:rsid w:val="00D820D5"/>
    <w:rsid w:val="00D83079"/>
    <w:rsid w:val="00D9046B"/>
    <w:rsid w:val="00D966DE"/>
    <w:rsid w:val="00DA7719"/>
    <w:rsid w:val="00DB06A9"/>
    <w:rsid w:val="00DB392B"/>
    <w:rsid w:val="00DC1531"/>
    <w:rsid w:val="00DC67E5"/>
    <w:rsid w:val="00DD0B30"/>
    <w:rsid w:val="00DD751A"/>
    <w:rsid w:val="00E23B76"/>
    <w:rsid w:val="00E26C3B"/>
    <w:rsid w:val="00E44D2C"/>
    <w:rsid w:val="00E51A98"/>
    <w:rsid w:val="00E7160D"/>
    <w:rsid w:val="00E841CF"/>
    <w:rsid w:val="00E91C67"/>
    <w:rsid w:val="00EA14C3"/>
    <w:rsid w:val="00EA3E4F"/>
    <w:rsid w:val="00EC3AB2"/>
    <w:rsid w:val="00ED034B"/>
    <w:rsid w:val="00F11FF0"/>
    <w:rsid w:val="00F167BA"/>
    <w:rsid w:val="00F17356"/>
    <w:rsid w:val="00F22373"/>
    <w:rsid w:val="00F26CF2"/>
    <w:rsid w:val="00F35A92"/>
    <w:rsid w:val="00F36169"/>
    <w:rsid w:val="00F4518C"/>
    <w:rsid w:val="00F72307"/>
    <w:rsid w:val="00F7368D"/>
    <w:rsid w:val="00F91E36"/>
    <w:rsid w:val="00F94EB7"/>
    <w:rsid w:val="00FB4F8E"/>
    <w:rsid w:val="00FE3878"/>
    <w:rsid w:val="00FF0DF4"/>
    <w:rsid w:val="00FF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A59967"/>
  <w15:chartTrackingRefBased/>
  <w15:docId w15:val="{3E9D81F9-FCA3-411D-A738-7DBA8FC4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spacing w:line="2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14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192462"/>
    <w:pPr>
      <w:keepNext/>
      <w:spacing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192462"/>
    <w:pPr>
      <w:keepNext/>
      <w:spacing w:line="240" w:lineRule="auto"/>
      <w:jc w:val="center"/>
      <w:outlineLvl w:val="1"/>
    </w:pPr>
    <w:rPr>
      <w:rFonts w:ascii="Times New Roman" w:eastAsia="Times New Roman" w:hAnsi="Times New Roman"/>
      <w:b/>
      <w:color w:val="00000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fPopup">
    <w:name w:val="WfPopup"/>
    <w:link w:val="WfPopupChar"/>
    <w:rsid w:val="00D3543D"/>
    <w:pPr>
      <w:pBdr>
        <w:top w:val="single" w:sz="4" w:space="0" w:color="C0C0C0" w:shadow="1"/>
        <w:left w:val="single" w:sz="4" w:space="0" w:color="C0C0C0" w:shadow="1"/>
        <w:bottom w:val="single" w:sz="4" w:space="0" w:color="C0C0C0" w:shadow="1"/>
        <w:right w:val="single" w:sz="4" w:space="0" w:color="C0C0C0" w:shadow="1"/>
      </w:pBdr>
      <w:shd w:val="clear" w:color="auto" w:fill="FFFFDD"/>
      <w:spacing w:after="20" w:line="180" w:lineRule="exact"/>
    </w:pPr>
    <w:rPr>
      <w:rFonts w:ascii="Lucida Sans Unicode" w:hAnsi="Lucida Sans Unicode" w:cs="Lucida Sans Unicode"/>
      <w:noProof/>
      <w:sz w:val="18"/>
      <w:szCs w:val="22"/>
      <w:lang w:eastAsia="en-US"/>
    </w:rPr>
  </w:style>
  <w:style w:type="character" w:customStyle="1" w:styleId="WfPopupChar">
    <w:name w:val="WfPopup Char"/>
    <w:basedOn w:val="Fontepargpadro"/>
    <w:link w:val="WfPopup"/>
    <w:rsid w:val="00D3543D"/>
    <w:rPr>
      <w:rFonts w:ascii="Lucida Sans Unicode" w:hAnsi="Lucida Sans Unicode" w:cs="Lucida Sans Unicode"/>
      <w:noProof/>
      <w:sz w:val="18"/>
      <w:szCs w:val="22"/>
      <w:shd w:val="clear" w:color="auto" w:fill="FFFFDD"/>
      <w:lang w:val="pt-BR" w:eastAsia="en-US" w:bidi="ar-SA"/>
    </w:rPr>
  </w:style>
  <w:style w:type="paragraph" w:styleId="Cabealho">
    <w:name w:val="header"/>
    <w:basedOn w:val="Normal"/>
    <w:link w:val="Cabealho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67E5"/>
  </w:style>
  <w:style w:type="paragraph" w:styleId="Rodap">
    <w:name w:val="footer"/>
    <w:basedOn w:val="Normal"/>
    <w:link w:val="Rodap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67E5"/>
  </w:style>
  <w:style w:type="table" w:styleId="Tabelacomgrade">
    <w:name w:val="Table Grid"/>
    <w:basedOn w:val="Tabelanormal"/>
    <w:uiPriority w:val="39"/>
    <w:rsid w:val="00DC6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E259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59C"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rsid w:val="004148BC"/>
    <w:pPr>
      <w:overflowPunct w:val="0"/>
      <w:autoSpaceDE w:val="0"/>
      <w:autoSpaceDN w:val="0"/>
      <w:adjustRightInd w:val="0"/>
      <w:ind w:left="1276"/>
      <w:textAlignment w:val="baseline"/>
    </w:pPr>
    <w:rPr>
      <w:rFonts w:ascii="Arial" w:eastAsia="Times New Roman" w:hAnsi="Arial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148BC"/>
    <w:rPr>
      <w:rFonts w:ascii="Arial" w:eastAsia="Times New Roman" w:hAnsi="Arial"/>
      <w:sz w:val="22"/>
      <w:szCs w:val="22"/>
    </w:rPr>
  </w:style>
  <w:style w:type="paragraph" w:customStyle="1" w:styleId="BodyText">
    <w:name w:val="#BodyText"/>
    <w:basedOn w:val="Normal"/>
    <w:qFormat/>
    <w:rsid w:val="00694CE8"/>
    <w:pPr>
      <w:spacing w:after="240" w:line="360" w:lineRule="auto"/>
    </w:pPr>
    <w:rPr>
      <w:rFonts w:ascii="Arial" w:eastAsia="Times New Roman" w:hAnsi="Arial"/>
      <w:sz w:val="20"/>
      <w:szCs w:val="20"/>
      <w:lang w:val="en-GB" w:eastAsia="en-CA"/>
    </w:rPr>
  </w:style>
  <w:style w:type="paragraph" w:customStyle="1" w:styleId="BodyTextBold">
    <w:name w:val="#BodyText=Bold"/>
    <w:basedOn w:val="Normal"/>
    <w:uiPriority w:val="3"/>
    <w:qFormat/>
    <w:rsid w:val="00694CE8"/>
    <w:pPr>
      <w:spacing w:after="240" w:line="360" w:lineRule="auto"/>
    </w:pPr>
    <w:rPr>
      <w:rFonts w:ascii="Arial" w:eastAsia="Times New Roman" w:hAnsi="Arial"/>
      <w:b/>
      <w:sz w:val="20"/>
      <w:szCs w:val="20"/>
      <w:lang w:val="en-GB" w:eastAsia="en-CA"/>
    </w:rPr>
  </w:style>
  <w:style w:type="paragraph" w:customStyle="1" w:styleId="HeadingDocTitle">
    <w:name w:val="%Heading=Doc Title"/>
    <w:basedOn w:val="Normal"/>
    <w:next w:val="BodyText"/>
    <w:uiPriority w:val="4"/>
    <w:qFormat/>
    <w:rsid w:val="00694CE8"/>
    <w:pPr>
      <w:keepNext/>
      <w:keepLines/>
      <w:spacing w:after="240" w:line="240" w:lineRule="auto"/>
      <w:jc w:val="center"/>
    </w:pPr>
    <w:rPr>
      <w:rFonts w:ascii="Arial" w:eastAsia="Times New Roman" w:hAnsi="Arial"/>
      <w:b/>
      <w:caps/>
      <w:sz w:val="24"/>
      <w:szCs w:val="20"/>
      <w:lang w:val="en-GB" w:eastAsia="en-CA"/>
    </w:rPr>
  </w:style>
  <w:style w:type="character" w:customStyle="1" w:styleId="Ttulo1Char">
    <w:name w:val="Título 1 Char"/>
    <w:basedOn w:val="Fontepargpadro"/>
    <w:link w:val="Ttulo1"/>
    <w:rsid w:val="00192462"/>
    <w:rPr>
      <w:rFonts w:ascii="Times New Roman" w:eastAsia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rsid w:val="00192462"/>
    <w:rPr>
      <w:rFonts w:ascii="Times New Roman" w:eastAsia="Times New Roman" w:hAnsi="Times New Roman"/>
      <w:b/>
      <w:color w:val="000000"/>
    </w:rPr>
  </w:style>
  <w:style w:type="character" w:styleId="Hyperlink">
    <w:name w:val="Hyperlink"/>
    <w:basedOn w:val="Fontepargpadro"/>
    <w:rsid w:val="00192462"/>
    <w:rPr>
      <w:color w:val="0000FF"/>
      <w:u w:val="single"/>
    </w:rPr>
  </w:style>
  <w:style w:type="paragraph" w:styleId="Textoembloco">
    <w:name w:val="Block Text"/>
    <w:basedOn w:val="Normal"/>
    <w:rsid w:val="00192462"/>
    <w:pPr>
      <w:spacing w:line="240" w:lineRule="auto"/>
      <w:ind w:left="-18" w:right="-13"/>
    </w:pPr>
    <w:rPr>
      <w:rFonts w:ascii="Times New Roman" w:eastAsia="Times New Roman" w:hAnsi="Times New Roman"/>
      <w:sz w:val="24"/>
      <w:szCs w:val="24"/>
      <w:lang w:val="en-US" w:eastAsia="pt-BR"/>
    </w:rPr>
  </w:style>
  <w:style w:type="character" w:styleId="Nmerodepgina">
    <w:name w:val="page number"/>
    <w:uiPriority w:val="99"/>
    <w:qFormat/>
    <w:rsid w:val="0019246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beloni@hotmai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u%20Drive\!Meus%20arquivos\Formata&#231;&#227;o\MODELO%20JUR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20F3D-6744-491B-8E22-95C57698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JUR.dotx</Template>
  <TotalTime>3</TotalTime>
  <Pages>1</Pages>
  <Words>89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Korn Traduções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Silva</dc:creator>
  <cp:keywords/>
  <cp:lastModifiedBy>Alexsander Rodrigues</cp:lastModifiedBy>
  <cp:revision>8</cp:revision>
  <cp:lastPrinted>2019-12-05T20:13:00Z</cp:lastPrinted>
  <dcterms:created xsi:type="dcterms:W3CDTF">2025-04-04T13:45:00Z</dcterms:created>
  <dcterms:modified xsi:type="dcterms:W3CDTF">2025-06-23T22:45:00Z</dcterms:modified>
</cp:coreProperties>
</file>